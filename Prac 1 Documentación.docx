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54F3A8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B83797" w14:textId="65140F98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031F3E4" wp14:editId="1DCA9459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08F63F" w14:textId="17403CF2" w:rsidR="004B7E44" w:rsidRPr="004A7720" w:rsidRDefault="00287AFD" w:rsidP="004B7E44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pràc</w:t>
                                  </w:r>
                                  <w:r w:rsidR="006D7D23">
                                    <w:rPr>
                                      <w:lang w:bidi="es-ES"/>
                                    </w:rPr>
                                    <w:t>TI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ca </w:t>
                                  </w:r>
                                  <w:r w:rsidR="004A7720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1F3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7C08F63F" w14:textId="17403CF2" w:rsidR="004B7E44" w:rsidRPr="004A7720" w:rsidRDefault="00287AFD" w:rsidP="004B7E44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pràc</w:t>
                            </w:r>
                            <w:r w:rsidR="006D7D23">
                              <w:rPr>
                                <w:lang w:bidi="es-ES"/>
                              </w:rPr>
                              <w:t>TI</w:t>
                            </w:r>
                            <w:r>
                              <w:rPr>
                                <w:lang w:bidi="es-ES"/>
                              </w:rPr>
                              <w:t xml:space="preserve">ca </w:t>
                            </w:r>
                            <w:r w:rsidR="004A7720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947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F5CB839" wp14:editId="6314411D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A5B9B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185CE7B" w14:textId="2EAAC1C5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12F0A5" wp14:editId="73947CB5">
                      <wp:extent cx="5138670" cy="175260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752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D8E181" w14:textId="77777777" w:rsidR="00BD475D" w:rsidRDefault="00BD475D"/>
                                <w:p w14:paraId="1CBB6404" w14:textId="569F9E68" w:rsidR="00D6549A" w:rsidRPr="004B7E44" w:rsidRDefault="004A7720" w:rsidP="004B7E44">
                                  <w:pPr>
                                    <w:pStyle w:val="Subttulo"/>
                                  </w:pPr>
                                  <w:r>
                                    <w:t>ESTRUCTURA DE COMPUTADORS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12F0A5" id="Cuadro de texto 3" o:spid="_x0000_s1027" type="#_x0000_t202" style="width:404.6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gnGwIAADQ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" filled="f" stroked="f" strokeweight=".5pt">
                      <v:textbox>
                        <w:txbxContent>
                          <w:p w14:paraId="17D8E181" w14:textId="77777777" w:rsidR="00BD475D" w:rsidRDefault="00BD475D"/>
                          <w:p w14:paraId="1CBB6404" w14:textId="569F9E68" w:rsidR="00D6549A" w:rsidRPr="004B7E44" w:rsidRDefault="004A7720" w:rsidP="004B7E44">
                            <w:pPr>
                              <w:pStyle w:val="Subttulo"/>
                            </w:pPr>
                            <w:r>
                              <w:t>ESTRUCTURA DE COMPUTADORS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0C719F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85DC0F" w14:textId="50C456BC" w:rsidR="004B7E44" w:rsidRDefault="004A7720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72E6B4" wp14:editId="22415133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-1637030</wp:posOffset>
                      </wp:positionV>
                      <wp:extent cx="5813425" cy="469265"/>
                      <wp:effectExtent l="0" t="0" r="0" b="6985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34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4BEA0A" w14:textId="3D912584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0" w:name="_Toc92736954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0"/>
                                </w:p>
                                <w:p w14:paraId="1E5E86A2" w14:textId="77777777" w:rsidR="00BD475D" w:rsidRDefault="00BD475D"/>
                                <w:p w14:paraId="6657C8BC" w14:textId="2B5FB837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1" w:name="_Toc92736902"/>
                                  <w:bookmarkStart w:id="2" w:name="_Toc92736955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, Joan Ignasi Cid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2E6B4" id="Cuadro de texto 6" o:spid="_x0000_s1028" type="#_x0000_t202" style="position:absolute;margin-left:-2.35pt;margin-top:-128.9pt;width:457.75pt;height:3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" filled="f" stroked="f" strokeweight=".5pt">
                      <v:textbox>
                        <w:txbxContent>
                          <w:p w14:paraId="7F4BEA0A" w14:textId="3D912584" w:rsidR="004B7E44" w:rsidRPr="004B7E44" w:rsidRDefault="005328F5" w:rsidP="004B7E44">
                            <w:pPr>
                              <w:pStyle w:val="Ttulo1"/>
                            </w:pPr>
                            <w:bookmarkStart w:id="3" w:name="_Toc92736954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3"/>
                          </w:p>
                          <w:p w14:paraId="1E5E86A2" w14:textId="77777777" w:rsidR="00BD475D" w:rsidRDefault="00BD475D"/>
                          <w:p w14:paraId="6657C8BC" w14:textId="2B5FB837" w:rsidR="004B7E44" w:rsidRPr="004B7E44" w:rsidRDefault="005328F5" w:rsidP="004B7E44">
                            <w:pPr>
                              <w:pStyle w:val="Ttulo1"/>
                            </w:pPr>
                            <w:bookmarkStart w:id="4" w:name="_Toc92736902"/>
                            <w:bookmarkStart w:id="5" w:name="_Toc92736955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, Joan Ignasi Cid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714C3E8" wp14:editId="55D54D75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-1000760</wp:posOffset>
                      </wp:positionV>
                      <wp:extent cx="304038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B2F2A" w14:textId="2A634F08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7C9D45F5" w14:textId="77777777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  <w:p w14:paraId="3891B0D4" w14:textId="77777777" w:rsidR="00BD475D" w:rsidRDefault="00BD475D"/>
                                <w:p w14:paraId="741D679B" w14:textId="4839935A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271C8F55" w14:textId="665B61D2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C3E8" id="Cuadro de texto 7" o:spid="_x0000_s1029" type="#_x0000_t202" style="position:absolute;margin-left:-3.85pt;margin-top:-78.8pt;width:239.4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" filled="f" stroked="f" strokeweight=".5pt">
                      <v:textbox>
                        <w:txbxContent>
                          <w:p w14:paraId="3E8B2F2A" w14:textId="2A634F08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7C9D45F5" w14:textId="77777777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  <w:p w14:paraId="3891B0D4" w14:textId="77777777" w:rsidR="00BD475D" w:rsidRDefault="00BD475D"/>
                          <w:p w14:paraId="741D679B" w14:textId="4839935A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271C8F55" w14:textId="665B61D2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048D33" wp14:editId="76B8C839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-944880</wp:posOffset>
                      </wp:positionV>
                      <wp:extent cx="2214880" cy="605155"/>
                      <wp:effectExtent l="0" t="0" r="0" b="444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48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D7D08" w14:textId="4B5601D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48D33" id="Cuadro de texto 10" o:spid="_x0000_s1030" type="#_x0000_t202" style="position:absolute;margin-left:203.15pt;margin-top:-74.4pt;width:174.4pt;height:4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58GwIAADMEAAAOAAAAZHJzL2Uyb0RvYy54bWysU01v2zAMvQ/YfxB0X2xnSZcacYqsRYYB&#10;RVsgHXpWZCkWIIuapMTOfv0oOV/odhp2kUmRfiTfo+Z3favJXjivwFS0GOWUCMOhVmZb0R+vq08z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" filled="f" stroked="f" strokeweight=".5pt">
                      <v:textbox>
                        <w:txbxContent>
                          <w:p w14:paraId="280D7D08" w14:textId="4B5601D5" w:rsidR="004B7E44" w:rsidRPr="004B7E44" w:rsidRDefault="004B7E44" w:rsidP="004B7E44"/>
                        </w:txbxContent>
                      </v:textbox>
                    </v:shape>
                  </w:pict>
                </mc:Fallback>
              </mc:AlternateContent>
            </w:r>
          </w:p>
          <w:p w14:paraId="19580511" w14:textId="0F643232" w:rsidR="004B7E44" w:rsidRDefault="004B7E44" w:rsidP="004B7E44"/>
        </w:tc>
      </w:tr>
    </w:tbl>
    <w:p w14:paraId="22914AEB" w14:textId="67F19CF3" w:rsidR="004B7E44" w:rsidRPr="004A7720" w:rsidRDefault="004B7E44" w:rsidP="004A7720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D56BE09" wp14:editId="4BE2124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40D7F1" wp14:editId="22A8F51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CC8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  <w:r w:rsidR="00516445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3E1B9F0E" wp14:editId="66536AD1">
            <wp:simplePos x="0" y="0"/>
            <wp:positionH relativeFrom="margin">
              <wp:align>left</wp:align>
            </wp:positionH>
            <wp:positionV relativeFrom="paragraph">
              <wp:posOffset>7941310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0">
        <w:rPr>
          <w:lang w:bidi="es-ES"/>
        </w:rPr>
        <w:br w:type="page"/>
      </w:r>
    </w:p>
    <w:p w14:paraId="3D39D4C6" w14:textId="77777777" w:rsidR="004A7720" w:rsidRDefault="004A7720" w:rsidP="004A7720">
      <w:pPr>
        <w:pStyle w:val="Ttulo3"/>
        <w:rPr>
          <w:rFonts w:eastAsiaTheme="minorHAnsi"/>
          <w:b/>
          <w:i w:val="0"/>
          <w:sz w:val="44"/>
        </w:rPr>
      </w:pPr>
      <w:bookmarkStart w:id="6" w:name="_Hlk97563685"/>
    </w:p>
    <w:p w14:paraId="3688BBCB" w14:textId="62B2879D" w:rsidR="004A7720" w:rsidRPr="004A7720" w:rsidRDefault="004A7720">
      <w:pPr>
        <w:spacing w:after="200"/>
        <w:rPr>
          <w:rFonts w:asciiTheme="majorHAnsi" w:eastAsiaTheme="minorHAnsi" w:hAnsiTheme="majorHAnsi" w:cs="Times New Roman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color w:val="auto"/>
          <w:sz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098A4B" wp14:editId="6EB96564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6067425" cy="8010525"/>
                <wp:effectExtent l="0" t="0" r="9525" b="952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597" w14:textId="74EF2F11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1</w:t>
                            </w:r>
                          </w:p>
                          <w:p w14:paraId="16EDA1EE" w14:textId="6C00B160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1.1.- Tarea 1</w:t>
                            </w:r>
                          </w:p>
                          <w:p w14:paraId="61155638" w14:textId="7B167ED6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1.2.- Tarea 2</w:t>
                            </w:r>
                          </w:p>
                          <w:p w14:paraId="71A1A3C9" w14:textId="280E0E3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1.3.- Tarea 3</w:t>
                            </w:r>
                          </w:p>
                          <w:p w14:paraId="3E43B470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BB9623F" w14:textId="197805B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2</w:t>
                            </w:r>
                          </w:p>
                          <w:p w14:paraId="2C811C5F" w14:textId="1463B993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2.1.- Tarea 4</w:t>
                            </w:r>
                          </w:p>
                          <w:p w14:paraId="48C4CB57" w14:textId="7F5CABC6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2.2.- Tarea 5</w:t>
                            </w:r>
                          </w:p>
                          <w:p w14:paraId="40B99B1A" w14:textId="4AB7902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2.3.- Tarea 6</w:t>
                            </w:r>
                          </w:p>
                          <w:p w14:paraId="2B800DC3" w14:textId="5A378FE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2.4.- Tarea 7</w:t>
                            </w:r>
                          </w:p>
                          <w:p w14:paraId="50D2F9C5" w14:textId="466DF47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2.5.- Tarea 8</w:t>
                            </w:r>
                          </w:p>
                          <w:p w14:paraId="034879E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A8102F7" w14:textId="5F6D0525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3</w:t>
                            </w:r>
                          </w:p>
                          <w:p w14:paraId="746B4AA8" w14:textId="4479AEB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</w:t>
                            </w:r>
                          </w:p>
                          <w:p w14:paraId="0B311E3E" w14:textId="0E78A839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</w:t>
                            </w:r>
                          </w:p>
                          <w:p w14:paraId="45DA535F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6420E5C" w14:textId="03ED06EC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4</w:t>
                            </w:r>
                          </w:p>
                          <w:p w14:paraId="372F50E5" w14:textId="4E051BE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4.1.- Tarea 11</w:t>
                            </w:r>
                          </w:p>
                          <w:p w14:paraId="0ADE9758" w14:textId="7424F2C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4.2.- Tarea 12</w:t>
                            </w:r>
                          </w:p>
                          <w:p w14:paraId="1860BFCC" w14:textId="49D0E652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4.3.- Tarea 13</w:t>
                            </w:r>
                          </w:p>
                          <w:p w14:paraId="52AAAAC2" w14:textId="12628D1D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4.4.- Tarea 14</w:t>
                            </w:r>
                          </w:p>
                          <w:p w14:paraId="7076711F" w14:textId="63BD4AF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4.5.- Tarea 15</w:t>
                            </w:r>
                          </w:p>
                          <w:p w14:paraId="6FF29FD4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269E57E" w14:textId="797A999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5</w:t>
                            </w:r>
                          </w:p>
                          <w:p w14:paraId="6F644359" w14:textId="1A48EAC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</w:t>
                            </w:r>
                          </w:p>
                          <w:p w14:paraId="76FAF60E" w14:textId="2C1DE94C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</w:t>
                            </w:r>
                          </w:p>
                          <w:p w14:paraId="14BE63CF" w14:textId="1830ED58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</w:t>
                            </w:r>
                          </w:p>
                          <w:p w14:paraId="7A645AC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8A4B" id="Cuadro de texto 2" o:spid="_x0000_s1031" type="#_x0000_t202" style="position:absolute;margin-left:426.55pt;margin-top:44.9pt;width:477.75pt;height:6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" stroked="f">
                <v:textbox>
                  <w:txbxContent>
                    <w:p w14:paraId="29E75597" w14:textId="74EF2F11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1</w:t>
                      </w:r>
                    </w:p>
                    <w:p w14:paraId="16EDA1EE" w14:textId="6C00B160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1.1.- Tarea 1</w:t>
                      </w:r>
                    </w:p>
                    <w:p w14:paraId="61155638" w14:textId="7B167ED6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1.2.- Tarea 2</w:t>
                      </w:r>
                    </w:p>
                    <w:p w14:paraId="71A1A3C9" w14:textId="280E0E3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1.3.- Tarea 3</w:t>
                      </w:r>
                    </w:p>
                    <w:p w14:paraId="3E43B470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BB9623F" w14:textId="197805B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2</w:t>
                      </w:r>
                    </w:p>
                    <w:p w14:paraId="2C811C5F" w14:textId="1463B993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2.1.- Tarea 4</w:t>
                      </w:r>
                    </w:p>
                    <w:p w14:paraId="48C4CB57" w14:textId="7F5CABC6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2.2.- Tarea 5</w:t>
                      </w:r>
                    </w:p>
                    <w:p w14:paraId="40B99B1A" w14:textId="4AB7902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2.3.- Tarea 6</w:t>
                      </w:r>
                    </w:p>
                    <w:p w14:paraId="2B800DC3" w14:textId="5A378FE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2.4.- Tarea 7</w:t>
                      </w:r>
                    </w:p>
                    <w:p w14:paraId="50D2F9C5" w14:textId="466DF47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2.5.- Tarea 8</w:t>
                      </w:r>
                    </w:p>
                    <w:p w14:paraId="034879E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A8102F7" w14:textId="5F6D0525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3</w:t>
                      </w:r>
                    </w:p>
                    <w:p w14:paraId="746B4AA8" w14:textId="4479AEB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</w:t>
                      </w:r>
                    </w:p>
                    <w:p w14:paraId="0B311E3E" w14:textId="0E78A839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</w:t>
                      </w:r>
                    </w:p>
                    <w:p w14:paraId="45DA535F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6420E5C" w14:textId="03ED06EC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4</w:t>
                      </w:r>
                    </w:p>
                    <w:p w14:paraId="372F50E5" w14:textId="4E051BE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4.1.- Tarea 11</w:t>
                      </w:r>
                    </w:p>
                    <w:p w14:paraId="0ADE9758" w14:textId="7424F2C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4.2.- Tarea 12</w:t>
                      </w:r>
                    </w:p>
                    <w:p w14:paraId="1860BFCC" w14:textId="49D0E652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4.3.- Tarea 13</w:t>
                      </w:r>
                    </w:p>
                    <w:p w14:paraId="52AAAAC2" w14:textId="12628D1D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4.4.- Tarea 14</w:t>
                      </w:r>
                    </w:p>
                    <w:p w14:paraId="7076711F" w14:textId="63BD4AF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4.5.- Tarea 15</w:t>
                      </w:r>
                    </w:p>
                    <w:p w14:paraId="6FF29FD4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269E57E" w14:textId="797A999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5</w:t>
                      </w:r>
                    </w:p>
                    <w:p w14:paraId="6F644359" w14:textId="1A48EAC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</w:t>
                      </w:r>
                    </w:p>
                    <w:p w14:paraId="76FAF60E" w14:textId="2C1DE94C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</w:t>
                      </w:r>
                    </w:p>
                    <w:p w14:paraId="14BE63CF" w14:textId="1830ED58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</w:t>
                      </w:r>
                    </w:p>
                    <w:p w14:paraId="7A645AC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7720">
        <w:rPr>
          <w:rFonts w:eastAsiaTheme="minorHAnsi"/>
          <w:b/>
          <w:iCs/>
          <w:color w:val="auto"/>
          <w:sz w:val="44"/>
        </w:rPr>
        <w:t>ÍNDEX</w:t>
      </w:r>
      <w:r w:rsidRPr="004A7720">
        <w:rPr>
          <w:rFonts w:eastAsiaTheme="minorHAnsi"/>
          <w:b/>
          <w:iCs/>
          <w:sz w:val="44"/>
        </w:rPr>
        <w:br w:type="page"/>
      </w:r>
    </w:p>
    <w:p w14:paraId="6EACB89A" w14:textId="6EA4777C" w:rsidR="00EE58BD" w:rsidRPr="004A7720" w:rsidRDefault="00516445" w:rsidP="004A7720">
      <w:pPr>
        <w:pStyle w:val="Ttulo3"/>
        <w:rPr>
          <w:rFonts w:eastAsiaTheme="minorHAnsi"/>
          <w:b/>
          <w:i w:val="0"/>
          <w:sz w:val="44"/>
        </w:rPr>
      </w:pPr>
      <w:r w:rsidRPr="00516445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AA6F40" wp14:editId="5C69780F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6950" cy="819150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CD3E" w14:textId="0A9C382C" w:rsid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1.1.- Tarea 1:</w:t>
                            </w:r>
                          </w:p>
                          <w:p w14:paraId="2B7BC2B1" w14:textId="77777777" w:rsidR="008A01CA" w:rsidRDefault="008A01CA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83495E5" w14:textId="77777777" w:rsidR="00FB4253" w:rsidRDefault="00FB4253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994907E" w14:textId="4C294446" w:rsidR="001B057A" w:rsidRDefault="008A01C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56210" wp14:editId="21621E4D">
                                  <wp:extent cx="3381375" cy="1362075"/>
                                  <wp:effectExtent l="0" t="0" r="9525" b="9525"/>
                                  <wp:docPr id="49" name="Imagen 49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n 49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0960" t="27900" r="55088" b="58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5287" cy="1363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3782"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5C6B88DF" wp14:editId="3FE8E0BB">
                                  <wp:extent cx="2600325" cy="2376985"/>
                                  <wp:effectExtent l="0" t="0" r="0" b="4445"/>
                                  <wp:docPr id="50" name="Imagen 50" descr="Imagen que contiene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n 50" descr="Imagen que contiene Word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2497" t="24603" r="51122" b="368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448" cy="239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CFDC8" w14:textId="1164202B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RetardoC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3T</w:t>
                            </w:r>
                          </w:p>
                          <w:p w14:paraId="4932CE17" w14:textId="51045C05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4T</w:t>
                            </w:r>
                          </w:p>
                          <w:p w14:paraId="2F4B17F0" w14:textId="77777777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  <w:p w14:paraId="5CA21764" w14:textId="2EC7FAF7" w:rsidR="001B057A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1.2.- Tarea 2:</w:t>
                            </w:r>
                          </w:p>
                          <w:p w14:paraId="48F3AE5F" w14:textId="283AEFEA" w:rsidR="001B057A" w:rsidRDefault="00533782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7812AB1D" wp14:editId="242E4B46">
                                  <wp:extent cx="4654378" cy="2152650"/>
                                  <wp:effectExtent l="0" t="0" r="0" b="0"/>
                                  <wp:docPr id="51" name="Imagen 51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n 51" descr="Imagen que contien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1722" t="29524" r="29435" b="41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594" cy="215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E6469" w14:textId="6493A8CF" w:rsidR="00E91F7E" w:rsidRDefault="00FB4253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FB4253">
                              <w:rPr>
                                <w:color w:val="161718" w:themeColor="text1"/>
                              </w:rPr>
                              <w:t>RetardoC =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  <w:r w:rsidR="00E91F7E" w:rsidRPr="00FE7C76">
                              <w:rPr>
                                <w:color w:val="161718" w:themeColor="text1"/>
                                <w:highlight w:val="yellow"/>
                              </w:rPr>
                              <w:t>10T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</w:p>
                          <w:p w14:paraId="4588CB3C" w14:textId="5000DCF3" w:rsidR="00E91F7E" w:rsidRDefault="00E91F7E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E91F7E">
                              <w:rPr>
                                <w:color w:val="161718" w:themeColor="text1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</w:rPr>
                              <w:t>8T</w:t>
                            </w:r>
                          </w:p>
                          <w:p w14:paraId="68D0678A" w14:textId="77777777" w:rsidR="001B057A" w:rsidRP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A6F40" id="_x0000_s1032" type="#_x0000_t202" style="position:absolute;margin-left:0;margin-top:42.85pt;width:478.5pt;height:64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" stroked="f">
                <v:textbox>
                  <w:txbxContent>
                    <w:p w14:paraId="3B8DCD3E" w14:textId="0A9C382C" w:rsid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1.1.- Tarea 1:</w:t>
                      </w:r>
                    </w:p>
                    <w:p w14:paraId="2B7BC2B1" w14:textId="77777777" w:rsidR="008A01CA" w:rsidRDefault="008A01CA" w:rsidP="00287AFD">
                      <w:pPr>
                        <w:rPr>
                          <w:noProof/>
                        </w:rPr>
                      </w:pPr>
                    </w:p>
                    <w:p w14:paraId="183495E5" w14:textId="77777777" w:rsidR="00FB4253" w:rsidRDefault="00FB4253" w:rsidP="00287AFD">
                      <w:pPr>
                        <w:rPr>
                          <w:noProof/>
                        </w:rPr>
                      </w:pPr>
                    </w:p>
                    <w:p w14:paraId="1994907E" w14:textId="4C294446" w:rsidR="001B057A" w:rsidRDefault="008A01C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56210" wp14:editId="21621E4D">
                            <wp:extent cx="3381375" cy="1362075"/>
                            <wp:effectExtent l="0" t="0" r="9525" b="9525"/>
                            <wp:docPr id="49" name="Imagen 49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n 49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0960" t="27900" r="55088" b="58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5287" cy="1363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3782" w:rsidRPr="00533782">
                        <w:rPr>
                          <w:noProof/>
                        </w:rPr>
                        <w:drawing>
                          <wp:inline distT="0" distB="0" distL="0" distR="0" wp14:anchorId="5C6B88DF" wp14:editId="3FE8E0BB">
                            <wp:extent cx="2600325" cy="2376985"/>
                            <wp:effectExtent l="0" t="0" r="0" b="4445"/>
                            <wp:docPr id="50" name="Imagen 50" descr="Imagen que contiene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n 50" descr="Imagen que contiene Word&#10;&#10;Descripción generada automáticamente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22497" t="24603" r="51122" b="368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9448" cy="2394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CFDC8" w14:textId="1164202B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RetardoC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3T</w:t>
                      </w:r>
                    </w:p>
                    <w:p w14:paraId="4932CE17" w14:textId="51045C05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4T</w:t>
                      </w:r>
                    </w:p>
                    <w:p w14:paraId="2F4B17F0" w14:textId="77777777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  <w:p w14:paraId="5CA21764" w14:textId="2EC7FAF7" w:rsidR="001B057A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1.2.- Tarea 2:</w:t>
                      </w:r>
                    </w:p>
                    <w:p w14:paraId="48F3AE5F" w14:textId="283AEFEA" w:rsidR="001B057A" w:rsidRDefault="00533782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533782">
                        <w:rPr>
                          <w:noProof/>
                        </w:rPr>
                        <w:drawing>
                          <wp:inline distT="0" distB="0" distL="0" distR="0" wp14:anchorId="7812AB1D" wp14:editId="242E4B46">
                            <wp:extent cx="4654378" cy="2152650"/>
                            <wp:effectExtent l="0" t="0" r="0" b="0"/>
                            <wp:docPr id="51" name="Imagen 51" descr="Imagen que contien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n 51" descr="Imagen que contien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31722" t="29524" r="29435" b="41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60594" cy="2155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E6469" w14:textId="6493A8CF" w:rsidR="00E91F7E" w:rsidRDefault="00FB4253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FB4253">
                        <w:rPr>
                          <w:color w:val="161718" w:themeColor="text1"/>
                        </w:rPr>
                        <w:t>RetardoC =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  <w:r w:rsidR="00E91F7E" w:rsidRPr="00FE7C76">
                        <w:rPr>
                          <w:color w:val="161718" w:themeColor="text1"/>
                          <w:highlight w:val="yellow"/>
                        </w:rPr>
                        <w:t>10T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</w:p>
                    <w:p w14:paraId="4588CB3C" w14:textId="5000DCF3" w:rsidR="00E91F7E" w:rsidRDefault="00E91F7E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E91F7E">
                        <w:rPr>
                          <w:color w:val="161718" w:themeColor="text1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</w:rPr>
                        <w:t>8T</w:t>
                      </w:r>
                    </w:p>
                    <w:p w14:paraId="68D0678A" w14:textId="77777777" w:rsidR="001B057A" w:rsidRP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8BD" w:rsidRPr="00516445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D526EF" wp14:editId="2E7F1FA9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6076950" cy="83153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C030" w14:textId="3847F8A0" w:rsidR="00E51907" w:rsidRPr="00EE58BD" w:rsidRDefault="00E51907" w:rsidP="00EE58B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26EF" id="_x0000_s1033" type="#_x0000_t202" style="position:absolute;margin-left:427.3pt;margin-top:42.5pt;width:478.5pt;height:654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" stroked="f">
                <v:textbox>
                  <w:txbxContent>
                    <w:p w14:paraId="245AC030" w14:textId="3847F8A0" w:rsidR="00E51907" w:rsidRPr="00EE58BD" w:rsidRDefault="00E51907" w:rsidP="00EE58B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>
        <w:rPr>
          <w:rFonts w:eastAsiaTheme="minorHAnsi"/>
          <w:b/>
          <w:i w:val="0"/>
          <w:sz w:val="44"/>
        </w:rPr>
        <w:t>1.- FASE 1</w:t>
      </w:r>
    </w:p>
    <w:bookmarkEnd w:id="6"/>
    <w:p w14:paraId="46B335BF" w14:textId="13149D63" w:rsidR="00533782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</w:p>
    <w:p w14:paraId="457F0FB5" w14:textId="41B619D4" w:rsidR="00FB4253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  <w:r w:rsidRPr="00533782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575870" wp14:editId="4C7EBF3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010275" cy="8686800"/>
                <wp:effectExtent l="0" t="0" r="9525" b="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A019" w14:textId="77777777" w:rsidR="00533782" w:rsidRDefault="00533782" w:rsidP="00533782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1.3.- Tarea 3:</w:t>
                            </w:r>
                          </w:p>
                          <w:p w14:paraId="213B5ADC" w14:textId="5C23515C" w:rsidR="00E91F7E" w:rsidRDefault="005337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CE856" wp14:editId="293A0528">
                                  <wp:extent cx="5115639" cy="2010056"/>
                                  <wp:effectExtent l="0" t="0" r="0" b="9525"/>
                                  <wp:docPr id="53" name="Imagen 53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n 53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39" cy="20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F513B5" w14:textId="540B829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Suponemos un retardo de la NAND de 3T.</w:t>
                            </w:r>
                          </w:p>
                          <w:p w14:paraId="589E56B0" w14:textId="77777777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039A72F1" w14:textId="24F813F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RetardoS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18T</w:t>
                            </w:r>
                          </w:p>
                          <w:p w14:paraId="3006648F" w14:textId="171F4072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 C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5870" id="_x0000_s1034" type="#_x0000_t202" style="position:absolute;margin-left:422.05pt;margin-top:2.35pt;width:473.25pt;height:68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" stroked="f">
                <v:textbox>
                  <w:txbxContent>
                    <w:p w14:paraId="3535A019" w14:textId="77777777" w:rsidR="00533782" w:rsidRDefault="00533782" w:rsidP="00533782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1.3.- Tarea 3:</w:t>
                      </w:r>
                    </w:p>
                    <w:p w14:paraId="213B5ADC" w14:textId="5C23515C" w:rsidR="00E91F7E" w:rsidRDefault="00533782">
                      <w:r>
                        <w:rPr>
                          <w:noProof/>
                        </w:rPr>
                        <w:drawing>
                          <wp:inline distT="0" distB="0" distL="0" distR="0" wp14:anchorId="2B0CE856" wp14:editId="293A0528">
                            <wp:extent cx="5115639" cy="2010056"/>
                            <wp:effectExtent l="0" t="0" r="0" b="9525"/>
                            <wp:docPr id="53" name="Imagen 53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n 53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39" cy="2010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F513B5" w14:textId="540B829B" w:rsid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Suponemos un retardo de la NAND de 3T.</w:t>
                      </w:r>
                    </w:p>
                    <w:p w14:paraId="589E56B0" w14:textId="77777777" w:rsidR="006D5E3B" w:rsidRPr="006D5E3B" w:rsidRDefault="006D5E3B">
                      <w:pPr>
                        <w:rPr>
                          <w:color w:val="auto"/>
                        </w:rPr>
                      </w:pPr>
                    </w:p>
                    <w:p w14:paraId="039A72F1" w14:textId="24F813FB" w:rsid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RetardoS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18T</w:t>
                      </w:r>
                    </w:p>
                    <w:p w14:paraId="3006648F" w14:textId="171F4072" w:rsidR="006D5E3B" w:rsidRP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 C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DDB41D2" w14:textId="726DE77D" w:rsidR="00F2590D" w:rsidRPr="00FB4253" w:rsidRDefault="00516445">
      <w:pPr>
        <w:spacing w:after="200"/>
        <w:rPr>
          <w:rFonts w:eastAsiaTheme="minorHAnsi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623867" wp14:editId="20010ADC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6092455" cy="7793990"/>
                <wp:effectExtent l="0" t="0" r="381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77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A6C7" w14:textId="125AE7AC" w:rsidR="008C728A" w:rsidRDefault="001B057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2.1.- Tarea 4:</w:t>
                            </w:r>
                          </w:p>
                          <w:p w14:paraId="50C20872" w14:textId="77777777" w:rsidR="00FB4253" w:rsidRDefault="00FB4253" w:rsidP="00516445"/>
                          <w:p w14:paraId="44765AC5" w14:textId="14991B89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FB580C2" wp14:editId="40E95B92">
                                  <wp:extent cx="6262415" cy="2486025"/>
                                  <wp:effectExtent l="0" t="0" r="5080" b="0"/>
                                  <wp:docPr id="54" name="Imagen 5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2309" t="18853" r="2019" b="267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5127" cy="2487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F2F98" w14:textId="77777777" w:rsidR="00FB4253" w:rsidRDefault="00FB4253" w:rsidP="00516445"/>
                          <w:p w14:paraId="27B9931E" w14:textId="7159B794" w:rsidR="001B057A" w:rsidRDefault="00F6755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4A0F4" wp14:editId="4E8FC68E">
                                  <wp:extent cx="5810250" cy="3067077"/>
                                  <wp:effectExtent l="0" t="0" r="0" b="0"/>
                                  <wp:docPr id="30" name="Imagen 30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n 30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2262" cy="30681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29F34" w14:textId="2B30374E" w:rsidR="001B057A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3C678A9" w14:textId="3205459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(4-1) * (10T – 4T) =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101EF67F" w14:textId="426BA582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36B94611" w14:textId="21FE24D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10T + (4-2) * (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 – 4T) + (8T 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– 4T)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63B44334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0B592CE9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1692B4BA" w14:textId="152C0A88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9CB768" w14:textId="133D05C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16FE38E" w14:textId="5C798F6F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3E806ECA" w14:textId="60271093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B3C565" w14:textId="6CA8A66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1D04C125" w14:textId="5A726881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72200250" w14:textId="5105B504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FE4154" w14:textId="4F1D1C6A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AD7F3BD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59FB41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248919B" w14:textId="0D3C3200" w:rsidR="00516445" w:rsidRDefault="00516445" w:rsidP="005164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3867" id="_x0000_s1035" type="#_x0000_t202" style="position:absolute;margin-left:428.5pt;margin-top:41.35pt;width:479.7pt;height:613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THEwIAAP4DAAAOAAAAZHJzL2Uyb0RvYy54bWysU9tu2zAMfR+wfxD0vtjJkrY2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" stroked="f">
                <v:textbox>
                  <w:txbxContent>
                    <w:p w14:paraId="12A5A6C7" w14:textId="125AE7AC" w:rsidR="008C728A" w:rsidRDefault="001B057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2.1.- Tarea 4:</w:t>
                      </w:r>
                    </w:p>
                    <w:p w14:paraId="50C20872" w14:textId="77777777" w:rsidR="00FB4253" w:rsidRDefault="00FB4253" w:rsidP="00516445"/>
                    <w:p w14:paraId="44765AC5" w14:textId="14991B89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FB580C2" wp14:editId="40E95B92">
                            <wp:extent cx="6262415" cy="2486025"/>
                            <wp:effectExtent l="0" t="0" r="5080" b="0"/>
                            <wp:docPr id="54" name="Imagen 5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2309" t="18853" r="2019" b="267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65127" cy="2487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F2F98" w14:textId="77777777" w:rsidR="00FB4253" w:rsidRDefault="00FB4253" w:rsidP="00516445"/>
                    <w:p w14:paraId="27B9931E" w14:textId="7159B794" w:rsidR="001B057A" w:rsidRDefault="00F6755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E4A0F4" wp14:editId="4E8FC68E">
                            <wp:extent cx="5810250" cy="3067077"/>
                            <wp:effectExtent l="0" t="0" r="0" b="0"/>
                            <wp:docPr id="30" name="Imagen 30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n 30" descr="Diagrama&#10;&#10;Descripción generada automáticamente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2262" cy="30681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29F34" w14:textId="2B30374E" w:rsidR="001B057A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3C678A9" w14:textId="3205459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(4-1) * (10T – 4T) =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101EF67F" w14:textId="426BA582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36B94611" w14:textId="21FE24D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</w:t>
                      </w:r>
                      <w:r w:rsidR="00FE7C76">
                        <w:rPr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noProof/>
                          <w:color w:val="auto"/>
                        </w:rPr>
                        <w:t>10T + (4-2) * (</w:t>
                      </w:r>
                      <w:r w:rsidR="00FE7C76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noProof/>
                          <w:color w:val="auto"/>
                        </w:rPr>
                        <w:t xml:space="preserve">T – 4T) + (8T </w:t>
                      </w:r>
                      <w:r w:rsidR="00FE7C76">
                        <w:rPr>
                          <w:noProof/>
                          <w:color w:val="auto"/>
                        </w:rPr>
                        <w:t>– 4T) =</w:t>
                      </w:r>
                      <w:r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63B44334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0B592CE9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1692B4BA" w14:textId="152C0A88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9CB768" w14:textId="133D05C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16FE38E" w14:textId="5C798F6F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3E806ECA" w14:textId="60271093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B3C565" w14:textId="6CA8A66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1D04C125" w14:textId="5A726881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72200250" w14:textId="5105B504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FE4154" w14:textId="4F1D1C6A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AD7F3BD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59FB41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248919B" w14:textId="0D3C3200" w:rsidR="00516445" w:rsidRDefault="00516445" w:rsidP="00516445"/>
                  </w:txbxContent>
                </v:textbox>
                <w10:wrap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Cs/>
          <w:color w:val="auto"/>
          <w:sz w:val="44"/>
        </w:rPr>
        <w:t>2.- FASE 2</w:t>
      </w:r>
      <w:r w:rsidRPr="004A7720">
        <w:rPr>
          <w:rFonts w:eastAsiaTheme="minorHAnsi"/>
          <w:b/>
          <w:iCs/>
          <w:sz w:val="44"/>
        </w:rPr>
        <w:br w:type="page"/>
      </w:r>
    </w:p>
    <w:p w14:paraId="7D76E70E" w14:textId="0CC0EA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FBBCAB" wp14:editId="449ABD06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276975" cy="87344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873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35C56" w14:textId="2FE2A77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2.2.- Tarea 5:</w:t>
                            </w:r>
                          </w:p>
                          <w:p w14:paraId="11B193B8" w14:textId="77777777" w:rsidR="00FB4253" w:rsidRDefault="00FB4253" w:rsidP="00FB4253">
                            <w:pPr>
                              <w:rPr>
                                <w:noProof/>
                              </w:rPr>
                            </w:pPr>
                          </w:p>
                          <w:p w14:paraId="618A4268" w14:textId="01255EC6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3501A" wp14:editId="5923CC20">
                                  <wp:extent cx="5105400" cy="2848781"/>
                                  <wp:effectExtent l="0" t="0" r="0" b="8890"/>
                                  <wp:docPr id="57" name="Imagen 57" descr="Gráfico, Gráfico de cajas y bigote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n 57" descr="Gráfico, Gráfico de cajas y bigote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27079" t="30806" r="22988" b="246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2926" cy="28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581D40" w14:textId="77777777" w:rsidR="00FB4253" w:rsidRDefault="00FB4253" w:rsidP="00FB4253"/>
                          <w:p w14:paraId="10227098" w14:textId="52CD50BB" w:rsidR="00FB4253" w:rsidRDefault="00DE705C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EFB3D" wp14:editId="214753FF">
                                  <wp:extent cx="3619048" cy="3238095"/>
                                  <wp:effectExtent l="0" t="0" r="635" b="635"/>
                                  <wp:docPr id="27" name="Imagen 27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048" cy="3238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CE0CB" w14:textId="17E14FCD" w:rsidR="00095C49" w:rsidRPr="00790230" w:rsidRDefault="00095C4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</w:t>
                            </w:r>
                            <w:r w:rsidR="00790230"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 ; TS=18</w:t>
                            </w:r>
                          </w:p>
                          <w:p w14:paraId="5621FF16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143E441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15T + (4T-1bits) * (15T-9T) = 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33T</w:t>
                            </w:r>
                          </w:p>
                          <w:p w14:paraId="549875B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77E8E11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 15T + (4T-2bits) * (15T-9T) + (18T–9T)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36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6773060" w14:textId="5E1A3EA8" w:rsidR="00FB4253" w:rsidRDefault="00FB4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BBCAB" id="_x0000_s1036" type="#_x0000_t202" style="position:absolute;margin-left:0;margin-top:14.35pt;width:494.25pt;height:6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" stroked="f">
                <v:textbox>
                  <w:txbxContent>
                    <w:p w14:paraId="62D35C56" w14:textId="2FE2A77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2.2.- Tarea 5:</w:t>
                      </w:r>
                    </w:p>
                    <w:p w14:paraId="11B193B8" w14:textId="77777777" w:rsidR="00FB4253" w:rsidRDefault="00FB4253" w:rsidP="00FB4253">
                      <w:pPr>
                        <w:rPr>
                          <w:noProof/>
                        </w:rPr>
                      </w:pPr>
                    </w:p>
                    <w:p w14:paraId="618A4268" w14:textId="01255EC6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3501A" wp14:editId="5923CC20">
                            <wp:extent cx="5105400" cy="2848781"/>
                            <wp:effectExtent l="0" t="0" r="0" b="8890"/>
                            <wp:docPr id="57" name="Imagen 57" descr="Gráfico, Gráfico de cajas y bigote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n 57" descr="Gráfico, Gráfico de cajas y bigote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7079" t="30806" r="22988" b="246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2926" cy="28529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581D40" w14:textId="77777777" w:rsidR="00FB4253" w:rsidRDefault="00FB4253" w:rsidP="00FB4253"/>
                    <w:p w14:paraId="10227098" w14:textId="52CD50BB" w:rsidR="00FB4253" w:rsidRDefault="00DE705C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9EFB3D" wp14:editId="214753FF">
                            <wp:extent cx="3619048" cy="3238095"/>
                            <wp:effectExtent l="0" t="0" r="635" b="635"/>
                            <wp:docPr id="27" name="Imagen 27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 descr="Diagrama&#10;&#10;Descripción generada automáticament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048" cy="3238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CE0CB" w14:textId="17E14FCD" w:rsidR="00095C49" w:rsidRPr="00790230" w:rsidRDefault="00095C4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90230">
                        <w:rPr>
                          <w:b/>
                          <w:bCs/>
                          <w:noProof/>
                          <w:color w:val="auto"/>
                        </w:rPr>
                        <w:t>TC=</w:t>
                      </w:r>
                      <w:r w:rsidR="00790230" w:rsidRPr="00790230">
                        <w:rPr>
                          <w:b/>
                          <w:bCs/>
                          <w:noProof/>
                          <w:color w:val="auto"/>
                        </w:rPr>
                        <w:t>15 ; TS=18</w:t>
                      </w:r>
                    </w:p>
                    <w:p w14:paraId="5621FF16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143E441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15T + (4T-1bits) * (15T-9T) = 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33T</w:t>
                      </w:r>
                    </w:p>
                    <w:p w14:paraId="549875B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77E8E11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 15T + (4T-2bits) * (15T-9T) + (18T–9T)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36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6773060" w14:textId="5E1A3EA8" w:rsidR="00FB4253" w:rsidRDefault="00FB4253"/>
                  </w:txbxContent>
                </v:textbox>
                <w10:wrap type="square" anchorx="margin"/>
              </v:shape>
            </w:pict>
          </mc:Fallback>
        </mc:AlternateContent>
      </w:r>
    </w:p>
    <w:p w14:paraId="51C5D5E7" w14:textId="2DDA97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5FD943F" wp14:editId="04C28158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6067425" cy="8686800"/>
                <wp:effectExtent l="0" t="0" r="9525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C5DF" w14:textId="4414A15C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2.3.- Tarea 6:</w:t>
                            </w:r>
                          </w:p>
                          <w:p w14:paraId="7CEFC52C" w14:textId="1E2FDEFF" w:rsidR="00F13C59" w:rsidRDefault="00F13C5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IMPLEMENTACIÓ 1.</w:t>
                            </w:r>
                          </w:p>
                          <w:p w14:paraId="53960691" w14:textId="0F9FB502" w:rsidR="00ED791B" w:rsidRPr="00161F1E" w:rsidRDefault="00ED791B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TS= 8</w:t>
                            </w:r>
                            <w:r w:rsid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 ; </w:t>
                            </w: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 10</w:t>
                            </w:r>
                          </w:p>
                          <w:p w14:paraId="46011395" w14:textId="31115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(4bits)</w:t>
                            </w:r>
                          </w:p>
                          <w:p w14:paraId="005EE978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5E47CE9F" w14:textId="459A281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03CE8BFF" w14:textId="316B61F5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10T + (4T-1bits) * (10T-4T)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25DD6E22" w14:textId="619D6C36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F4D3DB7" w14:textId="6A3C91F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10T + (4T-2bits) * (10T-4T) + (8T–4)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30FAE33A" w14:textId="542F453C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(16 bits)</w:t>
                            </w:r>
                          </w:p>
                          <w:p w14:paraId="347FE1D2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18991C7" w14:textId="776F0B3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A0E71DB" w14:textId="2CE5F577" w:rsidR="00ED791B" w:rsidRDefault="00ED791B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(16-1 bits) * (10T-4T) = </w:t>
                            </w:r>
                            <w:r w:rsidR="00E82154"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100T</w:t>
                            </w:r>
                          </w:p>
                          <w:p w14:paraId="0127D46A" w14:textId="700C9B6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B2C7C4" w14:textId="0D06B11F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4C5B266" w14:textId="39F78431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98T</w:t>
                            </w:r>
                          </w:p>
                          <w:p w14:paraId="1F2C9C92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3B1D3BC0" w14:textId="29070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(32bits)</w:t>
                            </w:r>
                          </w:p>
                          <w:p w14:paraId="0CBFCEFA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AC403C4" w14:textId="67971082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613AB9" w14:textId="55D8E46B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(32-1bits)*(10T-4T)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196T</w:t>
                            </w:r>
                          </w:p>
                          <w:p w14:paraId="5CD153CA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1624447" w14:textId="7CBFC46B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3DF3E1F" w14:textId="388721F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(32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>T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194T</w:t>
                            </w:r>
                          </w:p>
                          <w:p w14:paraId="6A4D2669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65DC37" w14:textId="35740757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(128 bits)</w:t>
                            </w:r>
                          </w:p>
                          <w:p w14:paraId="3F4A6920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EC50DF4" w14:textId="06489280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28F6C4" w14:textId="4A0A18E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 xml:space="preserve">T + (128T-1bits)*(10T-4T) = </w:t>
                            </w:r>
                            <w:r w:rsidR="0076268A"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772T</w:t>
                            </w:r>
                          </w:p>
                          <w:p w14:paraId="78B52520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AF7BFB1" w14:textId="77777777" w:rsidR="0076268A" w:rsidRDefault="007F712E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49B27599" w14:textId="5B98846A" w:rsidR="00FB4253" w:rsidRPr="00A261BB" w:rsidRDefault="0076268A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(128T-2bits)*(10T-4T) + (8T-4T) = </w:t>
                            </w:r>
                            <w:r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770T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43F" id="_x0000_s1037" type="#_x0000_t202" style="position:absolute;margin-left:426.55pt;margin-top:14.35pt;width:477.75pt;height:684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" stroked="f">
                <v:textbox>
                  <w:txbxContent>
                    <w:p w14:paraId="2002C5DF" w14:textId="4414A15C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2.3.- Tarea 6:</w:t>
                      </w:r>
                    </w:p>
                    <w:p w14:paraId="7CEFC52C" w14:textId="1E2FDEFF" w:rsidR="00F13C59" w:rsidRDefault="00F13C5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b/>
                          <w:bCs/>
                          <w:noProof/>
                          <w:color w:val="auto"/>
                        </w:rPr>
                        <w:t>IMPLEMENTACIÓ 1.</w:t>
                      </w:r>
                    </w:p>
                    <w:p w14:paraId="53960691" w14:textId="0F9FB502" w:rsidR="00ED791B" w:rsidRPr="00161F1E" w:rsidRDefault="00ED791B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TS= 8</w:t>
                      </w:r>
                      <w:r w:rsidR="00161F1E">
                        <w:rPr>
                          <w:b/>
                          <w:bCs/>
                          <w:noProof/>
                          <w:color w:val="auto"/>
                        </w:rPr>
                        <w:t xml:space="preserve"> ; </w:t>
                      </w: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TC= 10</w:t>
                      </w:r>
                    </w:p>
                    <w:p w14:paraId="46011395" w14:textId="31115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(4bits)</w:t>
                      </w:r>
                    </w:p>
                    <w:p w14:paraId="005EE978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5E47CE9F" w14:textId="459A281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03CE8BFF" w14:textId="316B61F5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10T + (4T-1bits) * (10T-4T)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25DD6E22" w14:textId="619D6C36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F4D3DB7" w14:textId="6A3C91F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10T + (4T-2bits) * (10T-4T) + (8T–4)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30FAE33A" w14:textId="542F453C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(16 bits)</w:t>
                      </w:r>
                    </w:p>
                    <w:p w14:paraId="347FE1D2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18991C7" w14:textId="776F0B3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A0E71DB" w14:textId="2CE5F577" w:rsidR="00ED791B" w:rsidRDefault="00ED791B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(16-1 bits) * (10T-4T) = </w:t>
                      </w:r>
                      <w:r w:rsidR="00E82154" w:rsidRPr="00E82154">
                        <w:rPr>
                          <w:noProof/>
                          <w:color w:val="auto"/>
                          <w:highlight w:val="yellow"/>
                        </w:rPr>
                        <w:t>100T</w:t>
                      </w:r>
                    </w:p>
                    <w:p w14:paraId="0127D46A" w14:textId="700C9B6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B2C7C4" w14:textId="0D06B11F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4C5B266" w14:textId="39F78431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98T</w:t>
                      </w:r>
                    </w:p>
                    <w:p w14:paraId="1F2C9C92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3B1D3BC0" w14:textId="29070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(32bits)</w:t>
                      </w:r>
                    </w:p>
                    <w:p w14:paraId="0CBFCEFA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AC403C4" w14:textId="67971082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613AB9" w14:textId="55D8E46B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(32-1bits)*(10T-4T)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196T</w:t>
                      </w:r>
                    </w:p>
                    <w:p w14:paraId="5CD153CA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1624447" w14:textId="7CBFC46B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3DF3E1F" w14:textId="388721F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(32</w:t>
                      </w:r>
                      <w:r w:rsidR="0076268A">
                        <w:rPr>
                          <w:noProof/>
                          <w:color w:val="auto"/>
                        </w:rPr>
                        <w:t>T</w:t>
                      </w:r>
                      <w:r>
                        <w:rPr>
                          <w:noProof/>
                          <w:color w:val="auto"/>
                        </w:rPr>
                        <w:t xml:space="preserve">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194T</w:t>
                      </w:r>
                    </w:p>
                    <w:p w14:paraId="6A4D2669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65DC37" w14:textId="35740757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(128 bits)</w:t>
                      </w:r>
                    </w:p>
                    <w:p w14:paraId="3F4A6920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EC50DF4" w14:textId="06489280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28F6C4" w14:textId="4A0A18E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</w:t>
                      </w:r>
                      <w:r w:rsidR="0076268A">
                        <w:rPr>
                          <w:noProof/>
                          <w:color w:val="auto"/>
                        </w:rPr>
                        <w:t xml:space="preserve">T + (128T-1bits)*(10T-4T) = </w:t>
                      </w:r>
                      <w:r w:rsidR="0076268A" w:rsidRPr="0076268A">
                        <w:rPr>
                          <w:noProof/>
                          <w:color w:val="auto"/>
                          <w:highlight w:val="yellow"/>
                        </w:rPr>
                        <w:t>772T</w:t>
                      </w:r>
                    </w:p>
                    <w:p w14:paraId="78B52520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AF7BFB1" w14:textId="77777777" w:rsidR="0076268A" w:rsidRDefault="007F712E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>
                        <w:rPr>
                          <w:noProof/>
                          <w:color w:val="auto"/>
                        </w:rPr>
                        <w:tab/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49B27599" w14:textId="5B98846A" w:rsidR="00FB4253" w:rsidRPr="00A261BB" w:rsidRDefault="0076268A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(128T-2bits)*(10T-4T) + (8T-4T) = </w:t>
                      </w:r>
                      <w:r w:rsidRPr="0076268A">
                        <w:rPr>
                          <w:noProof/>
                          <w:color w:val="auto"/>
                          <w:highlight w:val="yellow"/>
                        </w:rPr>
                        <w:t>770T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8A89482" w14:textId="051CCF72" w:rsidR="00A261BB" w:rsidRDefault="00A261BB" w:rsidP="00A261BB">
      <w:pPr>
        <w:rPr>
          <w:b/>
          <w:bCs/>
          <w:noProof/>
          <w:color w:val="auto"/>
        </w:rPr>
      </w:pPr>
      <w:r w:rsidRPr="00F13C59">
        <w:rPr>
          <w:b/>
          <w:bCs/>
          <w:noProof/>
          <w:color w:val="auto"/>
        </w:rPr>
        <w:lastRenderedPageBreak/>
        <w:t>IMPLEMENTACIÓ 2.</w:t>
      </w:r>
    </w:p>
    <w:p w14:paraId="53F9BBCB" w14:textId="0A31542C" w:rsidR="00A261BB" w:rsidRPr="00161F1E" w:rsidRDefault="00A261BB" w:rsidP="00A261BB">
      <w:pPr>
        <w:rPr>
          <w:b/>
          <w:bCs/>
          <w:noProof/>
          <w:color w:val="auto"/>
        </w:rPr>
      </w:pPr>
      <w:r w:rsidRPr="00161F1E">
        <w:rPr>
          <w:b/>
          <w:bCs/>
          <w:noProof/>
          <w:color w:val="auto"/>
        </w:rPr>
        <w:t xml:space="preserve">TS= </w:t>
      </w:r>
      <w:r>
        <w:rPr>
          <w:b/>
          <w:bCs/>
          <w:noProof/>
          <w:color w:val="auto"/>
        </w:rPr>
        <w:t xml:space="preserve">18 ; </w:t>
      </w:r>
      <w:r w:rsidRPr="00161F1E">
        <w:rPr>
          <w:b/>
          <w:bCs/>
          <w:noProof/>
          <w:color w:val="auto"/>
        </w:rPr>
        <w:t>TC= 1</w:t>
      </w:r>
      <w:r>
        <w:rPr>
          <w:b/>
          <w:bCs/>
          <w:noProof/>
          <w:color w:val="auto"/>
        </w:rPr>
        <w:t>5</w:t>
      </w:r>
    </w:p>
    <w:p w14:paraId="2EA62A8C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(4bits)</w:t>
      </w:r>
    </w:p>
    <w:p w14:paraId="37BB017F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1C35274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3E31775C" w14:textId="4B6316B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(4T-1bits) * (15T-9T) = </w:t>
      </w:r>
      <w:r w:rsidRPr="00A261BB">
        <w:rPr>
          <w:noProof/>
          <w:color w:val="auto"/>
          <w:highlight w:val="yellow"/>
        </w:rPr>
        <w:t>33T</w:t>
      </w:r>
    </w:p>
    <w:p w14:paraId="0ABCDBB8" w14:textId="77777777" w:rsidR="00A261BB" w:rsidRDefault="00A261BB" w:rsidP="00A261BB">
      <w:pPr>
        <w:rPr>
          <w:noProof/>
          <w:color w:val="auto"/>
        </w:rPr>
      </w:pPr>
      <w:r w:rsidRPr="00E91F7E">
        <w:rPr>
          <w:noProof/>
          <w:color w:val="auto"/>
        </w:rPr>
        <w:t>RetardoS = TC(bit0) + (n-2 bits)*(TC-ParteParalela) + (TS-ParteParalela)</w:t>
      </w:r>
      <w:r>
        <w:rPr>
          <w:noProof/>
          <w:color w:val="auto"/>
        </w:rPr>
        <w:t>=</w:t>
      </w:r>
    </w:p>
    <w:p w14:paraId="0A45C66A" w14:textId="18B3796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 15T + (4T-2bits) * (15T-9T) + (18T–</w:t>
      </w:r>
      <w:r w:rsidR="007D2E6D">
        <w:rPr>
          <w:noProof/>
          <w:color w:val="auto"/>
        </w:rPr>
        <w:t>9T</w:t>
      </w:r>
      <w:r>
        <w:rPr>
          <w:noProof/>
          <w:color w:val="auto"/>
        </w:rPr>
        <w:t xml:space="preserve">) = </w:t>
      </w:r>
      <w:r w:rsidR="007D2E6D">
        <w:rPr>
          <w:noProof/>
          <w:color w:val="auto"/>
          <w:highlight w:val="yellow"/>
        </w:rPr>
        <w:t>36</w:t>
      </w:r>
      <w:r w:rsidRPr="00A261BB">
        <w:rPr>
          <w:noProof/>
          <w:color w:val="auto"/>
          <w:highlight w:val="yellow"/>
        </w:rPr>
        <w:t>T</w:t>
      </w:r>
    </w:p>
    <w:p w14:paraId="31D9763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(16 bits)</w:t>
      </w:r>
    </w:p>
    <w:p w14:paraId="7E984403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32761DDA" w14:textId="42130C6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78640A49" w14:textId="1DB5DAD5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(16-1 bits) * (15T-9T) = </w:t>
      </w:r>
      <w:r w:rsidRPr="00A261BB">
        <w:rPr>
          <w:noProof/>
          <w:color w:val="auto"/>
          <w:highlight w:val="yellow"/>
        </w:rPr>
        <w:t>105T</w:t>
      </w:r>
    </w:p>
    <w:p w14:paraId="30EB8769" w14:textId="77777777" w:rsidR="00A261BB" w:rsidRDefault="00A261BB" w:rsidP="00A261BB">
      <w:pPr>
        <w:rPr>
          <w:noProof/>
          <w:color w:val="auto"/>
        </w:rPr>
      </w:pPr>
    </w:p>
    <w:p w14:paraId="56B6886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39BDFA4" w14:textId="642F265D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(16-2bits)*(15T-9T) + (18T-9T) = </w:t>
      </w:r>
      <w:r w:rsidRPr="00A261BB">
        <w:rPr>
          <w:noProof/>
          <w:color w:val="auto"/>
          <w:highlight w:val="yellow"/>
        </w:rPr>
        <w:t>108T</w:t>
      </w:r>
    </w:p>
    <w:p w14:paraId="7DDF5298" w14:textId="77777777" w:rsidR="00A261BB" w:rsidRDefault="00A261BB" w:rsidP="00A261BB">
      <w:pPr>
        <w:rPr>
          <w:noProof/>
          <w:color w:val="auto"/>
        </w:rPr>
      </w:pPr>
    </w:p>
    <w:p w14:paraId="7B707E0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(32bits)</w:t>
      </w:r>
    </w:p>
    <w:p w14:paraId="259F2F67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66EA5510" w14:textId="41EDF01C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46CE2E10" w14:textId="7481225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(32-1bits)*(15T-9T) = </w:t>
      </w:r>
      <w:r w:rsidRPr="00A261BB">
        <w:rPr>
          <w:noProof/>
          <w:color w:val="auto"/>
          <w:highlight w:val="yellow"/>
        </w:rPr>
        <w:t>201T</w:t>
      </w:r>
    </w:p>
    <w:p w14:paraId="6ECA0130" w14:textId="77777777" w:rsidR="00A261BB" w:rsidRDefault="00A261BB" w:rsidP="00A261BB">
      <w:pPr>
        <w:rPr>
          <w:noProof/>
          <w:color w:val="auto"/>
        </w:rPr>
      </w:pPr>
    </w:p>
    <w:p w14:paraId="569C856C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DB76B28" w14:textId="79088051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(32T-2bits)*(15T-9T) + (18T-9T) = </w:t>
      </w:r>
      <w:r w:rsidRPr="00A261BB">
        <w:rPr>
          <w:noProof/>
          <w:color w:val="auto"/>
          <w:highlight w:val="yellow"/>
        </w:rPr>
        <w:t>204T</w:t>
      </w:r>
    </w:p>
    <w:p w14:paraId="1096BF17" w14:textId="77777777" w:rsidR="00A261BB" w:rsidRDefault="00A261BB" w:rsidP="00A261BB">
      <w:pPr>
        <w:rPr>
          <w:noProof/>
          <w:color w:val="auto"/>
        </w:rPr>
      </w:pPr>
    </w:p>
    <w:p w14:paraId="022D9BDE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(128 bits)</w:t>
      </w:r>
    </w:p>
    <w:p w14:paraId="2AC14434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53624D5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7D3DFA43" w14:textId="3860F26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(128T-1bits)*(15T-9T) = </w:t>
      </w:r>
      <w:r w:rsidR="00BB3596" w:rsidRPr="00BB3596">
        <w:rPr>
          <w:noProof/>
          <w:color w:val="auto"/>
          <w:highlight w:val="yellow"/>
        </w:rPr>
        <w:t>777T</w:t>
      </w:r>
    </w:p>
    <w:p w14:paraId="4DB6DF9D" w14:textId="77777777" w:rsidR="00A261BB" w:rsidRDefault="00A261BB" w:rsidP="00A261BB">
      <w:pPr>
        <w:rPr>
          <w:noProof/>
          <w:color w:val="auto"/>
        </w:rPr>
      </w:pPr>
    </w:p>
    <w:p w14:paraId="7BAD6CD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RetardoS =</w:t>
      </w:r>
      <w:r>
        <w:rPr>
          <w:noProof/>
          <w:color w:val="auto"/>
        </w:rPr>
        <w:tab/>
        <w:t xml:space="preserve">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7364A87" w14:textId="2907468C" w:rsidR="00A261BB" w:rsidRP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(128T-2bits)*(15T-9T) + (18T-9T) = </w:t>
      </w:r>
      <w:r w:rsidR="00BB3596">
        <w:rPr>
          <w:noProof/>
          <w:color w:val="auto"/>
        </w:rPr>
        <w:t xml:space="preserve"> </w:t>
      </w:r>
      <w:r w:rsidR="00BB3596" w:rsidRPr="00BB3596">
        <w:rPr>
          <w:noProof/>
          <w:color w:val="auto"/>
          <w:highlight w:val="yellow"/>
        </w:rPr>
        <w:t>780T</w:t>
      </w:r>
    </w:p>
    <w:p w14:paraId="3D4F0256" w14:textId="77777777" w:rsidR="00A261BB" w:rsidRPr="00F13C59" w:rsidRDefault="00A261BB" w:rsidP="00A261BB">
      <w:pPr>
        <w:rPr>
          <w:b/>
          <w:bCs/>
          <w:noProof/>
          <w:color w:val="auto"/>
        </w:rPr>
      </w:pPr>
    </w:p>
    <w:p w14:paraId="63ACD65D" w14:textId="77777777" w:rsidR="00A261BB" w:rsidRDefault="00A261BB" w:rsidP="00F13C59">
      <w:pPr>
        <w:rPr>
          <w:noProof/>
          <w:color w:val="auto"/>
        </w:rPr>
      </w:pPr>
    </w:p>
    <w:p w14:paraId="1402870D" w14:textId="77777777" w:rsidR="00A261BB" w:rsidRDefault="00A261BB" w:rsidP="00F13C59">
      <w:pPr>
        <w:rPr>
          <w:noProof/>
          <w:color w:val="auto"/>
        </w:rPr>
      </w:pPr>
    </w:p>
    <w:p w14:paraId="6B01E88E" w14:textId="77777777" w:rsidR="00A261BB" w:rsidRDefault="00A261BB" w:rsidP="00F13C59">
      <w:pPr>
        <w:rPr>
          <w:noProof/>
          <w:color w:val="auto"/>
        </w:rPr>
      </w:pPr>
    </w:p>
    <w:p w14:paraId="11211372" w14:textId="77777777" w:rsidR="00A261BB" w:rsidRDefault="00A261BB" w:rsidP="00F13C59">
      <w:pPr>
        <w:rPr>
          <w:noProof/>
          <w:color w:val="auto"/>
        </w:rPr>
      </w:pPr>
    </w:p>
    <w:p w14:paraId="6B22B5D6" w14:textId="77777777" w:rsidR="00A261BB" w:rsidRDefault="00A261BB" w:rsidP="00F13C59">
      <w:pPr>
        <w:rPr>
          <w:noProof/>
          <w:color w:val="auto"/>
        </w:rPr>
      </w:pPr>
    </w:p>
    <w:p w14:paraId="6FAA711D" w14:textId="77777777" w:rsidR="00A261BB" w:rsidRDefault="00A261BB" w:rsidP="00F13C59">
      <w:pPr>
        <w:rPr>
          <w:noProof/>
          <w:color w:val="auto"/>
        </w:rPr>
      </w:pPr>
    </w:p>
    <w:p w14:paraId="55866CD1" w14:textId="77777777" w:rsidR="00A261BB" w:rsidRDefault="00A261BB" w:rsidP="00F13C59">
      <w:pPr>
        <w:rPr>
          <w:noProof/>
          <w:color w:val="auto"/>
        </w:rPr>
      </w:pPr>
    </w:p>
    <w:p w14:paraId="01C49188" w14:textId="77777777" w:rsidR="00A261BB" w:rsidRDefault="00A261BB" w:rsidP="00F13C59">
      <w:pPr>
        <w:rPr>
          <w:noProof/>
          <w:color w:val="auto"/>
        </w:rPr>
      </w:pPr>
    </w:p>
    <w:p w14:paraId="5ABABF81" w14:textId="6D0FD104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lastRenderedPageBreak/>
        <w:t>2.4.- Tarea 7:</w:t>
      </w:r>
    </w:p>
    <w:p w14:paraId="197099FA" w14:textId="77777777" w:rsidR="00F13C59" w:rsidRDefault="00F13C59" w:rsidP="00F13C59">
      <w:pPr>
        <w:rPr>
          <w:noProof/>
          <w:color w:val="auto"/>
        </w:rPr>
      </w:pPr>
    </w:p>
    <w:p w14:paraId="3393AE1F" w14:textId="4B9CF521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FF0F8E" wp14:editId="53EB7A72">
            <wp:extent cx="587121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170" w14:textId="21705289" w:rsidR="00790230" w:rsidRPr="00790230" w:rsidRDefault="00790230" w:rsidP="00F13C59">
      <w:pPr>
        <w:rPr>
          <w:b/>
          <w:bCs/>
          <w:noProof/>
          <w:color w:val="auto"/>
        </w:rPr>
      </w:pPr>
      <w:r w:rsidRPr="00790230">
        <w:rPr>
          <w:b/>
          <w:bCs/>
          <w:noProof/>
          <w:color w:val="auto"/>
        </w:rPr>
        <w:t>TC=10T ; TS=8T</w:t>
      </w:r>
    </w:p>
    <w:p w14:paraId="001F03F3" w14:textId="77777777" w:rsidR="00790230" w:rsidRDefault="00790230" w:rsidP="00F13C59">
      <w:pPr>
        <w:rPr>
          <w:noProof/>
          <w:color w:val="auto"/>
        </w:rPr>
      </w:pPr>
    </w:p>
    <w:p w14:paraId="16004533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236B5FCA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(16-1 bits) * (10T-4T) = </w:t>
      </w:r>
      <w:r w:rsidRPr="00E82154">
        <w:rPr>
          <w:noProof/>
          <w:color w:val="auto"/>
          <w:highlight w:val="yellow"/>
        </w:rPr>
        <w:t>100T</w:t>
      </w:r>
    </w:p>
    <w:p w14:paraId="69468CF1" w14:textId="77777777" w:rsidR="00790230" w:rsidRDefault="00790230" w:rsidP="00790230">
      <w:pPr>
        <w:rPr>
          <w:noProof/>
          <w:color w:val="auto"/>
        </w:rPr>
      </w:pPr>
    </w:p>
    <w:p w14:paraId="5299DB1B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737787AD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(16-2bits)*(10T-4T) + (8T-4T) = </w:t>
      </w:r>
      <w:r w:rsidRPr="00E82154">
        <w:rPr>
          <w:noProof/>
          <w:color w:val="auto"/>
          <w:highlight w:val="yellow"/>
        </w:rPr>
        <w:t>98T</w:t>
      </w:r>
    </w:p>
    <w:p w14:paraId="61817A2F" w14:textId="77777777" w:rsidR="00F13C59" w:rsidRDefault="00F13C59" w:rsidP="00F13C59">
      <w:pPr>
        <w:rPr>
          <w:noProof/>
          <w:color w:val="auto"/>
        </w:rPr>
      </w:pPr>
    </w:p>
    <w:p w14:paraId="7F4F9293" w14:textId="77777777" w:rsidR="001E2074" w:rsidRDefault="001E2074" w:rsidP="00A261BB">
      <w:pPr>
        <w:rPr>
          <w:noProof/>
          <w:color w:val="auto"/>
        </w:rPr>
      </w:pPr>
    </w:p>
    <w:p w14:paraId="4E0B4388" w14:textId="77777777" w:rsidR="001E2074" w:rsidRDefault="001E2074" w:rsidP="00A261BB">
      <w:pPr>
        <w:rPr>
          <w:noProof/>
          <w:color w:val="auto"/>
        </w:rPr>
      </w:pPr>
    </w:p>
    <w:p w14:paraId="7B97D144" w14:textId="77777777" w:rsidR="001E2074" w:rsidRDefault="001E2074" w:rsidP="00A261BB">
      <w:pPr>
        <w:rPr>
          <w:noProof/>
          <w:color w:val="auto"/>
        </w:rPr>
      </w:pPr>
    </w:p>
    <w:p w14:paraId="7416699D" w14:textId="77777777" w:rsidR="001E2074" w:rsidRDefault="001E2074" w:rsidP="00A261BB">
      <w:pPr>
        <w:rPr>
          <w:noProof/>
          <w:color w:val="auto"/>
        </w:rPr>
      </w:pPr>
    </w:p>
    <w:p w14:paraId="6746C2BC" w14:textId="77777777" w:rsidR="001E2074" w:rsidRDefault="001E2074" w:rsidP="00A261BB">
      <w:pPr>
        <w:rPr>
          <w:noProof/>
          <w:color w:val="auto"/>
        </w:rPr>
      </w:pPr>
    </w:p>
    <w:p w14:paraId="2687F822" w14:textId="77777777" w:rsidR="001E2074" w:rsidRDefault="001E2074" w:rsidP="00A261BB">
      <w:pPr>
        <w:rPr>
          <w:noProof/>
          <w:color w:val="auto"/>
        </w:rPr>
      </w:pPr>
    </w:p>
    <w:p w14:paraId="411D5C7D" w14:textId="77777777" w:rsidR="001E2074" w:rsidRDefault="001E2074" w:rsidP="00A261BB">
      <w:pPr>
        <w:rPr>
          <w:noProof/>
          <w:color w:val="auto"/>
        </w:rPr>
      </w:pPr>
    </w:p>
    <w:p w14:paraId="14EEF9B6" w14:textId="77777777" w:rsidR="001E2074" w:rsidRDefault="001E2074" w:rsidP="00A261BB">
      <w:pPr>
        <w:rPr>
          <w:noProof/>
          <w:color w:val="auto"/>
        </w:rPr>
      </w:pPr>
    </w:p>
    <w:p w14:paraId="0E8552D5" w14:textId="77777777" w:rsidR="001E2074" w:rsidRDefault="001E2074" w:rsidP="00A261BB">
      <w:pPr>
        <w:rPr>
          <w:noProof/>
          <w:color w:val="auto"/>
        </w:rPr>
      </w:pPr>
    </w:p>
    <w:p w14:paraId="1A342092" w14:textId="77777777" w:rsidR="001E2074" w:rsidRDefault="001E2074" w:rsidP="00A261BB">
      <w:pPr>
        <w:rPr>
          <w:noProof/>
          <w:color w:val="auto"/>
        </w:rPr>
      </w:pPr>
    </w:p>
    <w:p w14:paraId="0B4EAE6D" w14:textId="77777777" w:rsidR="001E2074" w:rsidRDefault="001E2074" w:rsidP="00A261BB">
      <w:pPr>
        <w:rPr>
          <w:noProof/>
          <w:color w:val="auto"/>
        </w:rPr>
      </w:pPr>
    </w:p>
    <w:p w14:paraId="0BE9BC31" w14:textId="77777777" w:rsidR="001E2074" w:rsidRDefault="001E2074" w:rsidP="00A261BB">
      <w:pPr>
        <w:rPr>
          <w:noProof/>
          <w:color w:val="auto"/>
        </w:rPr>
      </w:pPr>
    </w:p>
    <w:p w14:paraId="1A0CE810" w14:textId="77777777" w:rsidR="001E2074" w:rsidRDefault="001E2074" w:rsidP="00A261BB">
      <w:pPr>
        <w:rPr>
          <w:noProof/>
          <w:color w:val="auto"/>
        </w:rPr>
      </w:pPr>
    </w:p>
    <w:p w14:paraId="40BCC52B" w14:textId="77777777" w:rsidR="001E2074" w:rsidRDefault="001E2074" w:rsidP="00A261BB">
      <w:pPr>
        <w:rPr>
          <w:noProof/>
          <w:color w:val="auto"/>
        </w:rPr>
      </w:pPr>
    </w:p>
    <w:p w14:paraId="7901C285" w14:textId="77777777" w:rsidR="001E2074" w:rsidRDefault="001E2074" w:rsidP="00A261BB">
      <w:pPr>
        <w:rPr>
          <w:noProof/>
          <w:color w:val="auto"/>
        </w:rPr>
      </w:pPr>
    </w:p>
    <w:p w14:paraId="67767782" w14:textId="77777777" w:rsidR="001E2074" w:rsidRDefault="001E2074" w:rsidP="00A261BB">
      <w:pPr>
        <w:rPr>
          <w:noProof/>
          <w:color w:val="auto"/>
        </w:rPr>
      </w:pPr>
    </w:p>
    <w:p w14:paraId="3FB4B20B" w14:textId="77777777" w:rsidR="001E2074" w:rsidRDefault="001E2074" w:rsidP="00A261BB">
      <w:pPr>
        <w:rPr>
          <w:noProof/>
          <w:color w:val="auto"/>
        </w:rPr>
      </w:pPr>
    </w:p>
    <w:p w14:paraId="65F74ED7" w14:textId="46D3A02D" w:rsidR="00A261BB" w:rsidRPr="001B057A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lastRenderedPageBreak/>
        <w:t>2.5.- Tarea 8:</w:t>
      </w:r>
    </w:p>
    <w:p w14:paraId="150D11DE" w14:textId="77777777" w:rsidR="00F13C59" w:rsidRDefault="00F13C59" w:rsidP="00F13C59">
      <w:pPr>
        <w:rPr>
          <w:noProof/>
          <w:color w:val="auto"/>
        </w:rPr>
      </w:pPr>
    </w:p>
    <w:p w14:paraId="29F98793" w14:textId="4215EAE8" w:rsidR="00F13C59" w:rsidRDefault="00F13C59" w:rsidP="00F13C59">
      <w:pPr>
        <w:rPr>
          <w:noProof/>
          <w:color w:val="auto"/>
        </w:rPr>
      </w:pPr>
    </w:p>
    <w:p w14:paraId="21813725" w14:textId="77777777" w:rsidR="001E2074" w:rsidRDefault="001E2074" w:rsidP="001E2074">
      <w:pPr>
        <w:rPr>
          <w:noProof/>
          <w:color w:val="auto"/>
        </w:rPr>
      </w:pPr>
      <w:r>
        <w:rPr>
          <w:noProof/>
          <w:color w:val="auto"/>
        </w:rPr>
        <w:t>Full Substractor</w:t>
      </w:r>
    </w:p>
    <w:p w14:paraId="074E3FC6" w14:textId="77777777" w:rsidR="00F13C59" w:rsidRDefault="00F13C59" w:rsidP="00F13C59">
      <w:pPr>
        <w:rPr>
          <w:noProof/>
          <w:color w:val="auto"/>
        </w:rPr>
      </w:pPr>
    </w:p>
    <w:p w14:paraId="44BE6AC4" w14:textId="2F0D9019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365DD2F8" wp14:editId="48733D4C">
            <wp:extent cx="5095875" cy="2200275"/>
            <wp:effectExtent l="0" t="0" r="9525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E07" w14:textId="715D98D6" w:rsidR="00F13C59" w:rsidRDefault="001E2074" w:rsidP="00F13C59">
      <w:pPr>
        <w:rPr>
          <w:rFonts w:eastAsiaTheme="minorHAnsi"/>
          <w:bCs/>
          <w:iCs/>
          <w:color w:val="auto"/>
          <w:szCs w:val="28"/>
        </w:rPr>
      </w:pPr>
      <w:r>
        <w:rPr>
          <w:rFonts w:eastAsiaTheme="minorHAnsi"/>
          <w:bCs/>
          <w:iCs/>
          <w:color w:val="auto"/>
          <w:szCs w:val="28"/>
        </w:rPr>
        <w:t>Restador 16 Bits</w:t>
      </w:r>
    </w:p>
    <w:p w14:paraId="2EBD4932" w14:textId="77777777" w:rsidR="001E2074" w:rsidRDefault="001E2074" w:rsidP="00F13C59">
      <w:pPr>
        <w:rPr>
          <w:noProof/>
          <w:color w:val="auto"/>
        </w:rPr>
      </w:pPr>
    </w:p>
    <w:p w14:paraId="00FFFF4E" w14:textId="261E3B8D" w:rsidR="00F13C59" w:rsidRDefault="00DE705C" w:rsidP="00F13C59">
      <w:pPr>
        <w:rPr>
          <w:noProof/>
          <w:color w:val="auto"/>
        </w:rPr>
      </w:pPr>
      <w:r w:rsidRPr="00DE705C">
        <w:rPr>
          <w:noProof/>
          <w:color w:val="auto"/>
        </w:rPr>
        <w:drawing>
          <wp:inline distT="0" distB="0" distL="0" distR="0" wp14:anchorId="70DF65DD" wp14:editId="5DC40CE0">
            <wp:extent cx="6097270" cy="2275205"/>
            <wp:effectExtent l="0" t="0" r="0" b="0"/>
            <wp:docPr id="29" name="Imagen 2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E20" w14:textId="77777777" w:rsidR="00F6755A" w:rsidRPr="00F6755A" w:rsidRDefault="00F6755A">
      <w:pPr>
        <w:spacing w:after="200"/>
        <w:rPr>
          <w:rFonts w:eastAsiaTheme="minorHAnsi"/>
          <w:b/>
          <w:iCs/>
          <w:color w:val="auto"/>
          <w:szCs w:val="14"/>
        </w:rPr>
      </w:pPr>
      <w:r w:rsidRPr="00F6755A">
        <w:rPr>
          <w:rFonts w:eastAsiaTheme="minorHAnsi"/>
          <w:b/>
          <w:iCs/>
          <w:color w:val="auto"/>
          <w:szCs w:val="14"/>
        </w:rPr>
        <w:t>A=54</w:t>
      </w:r>
    </w:p>
    <w:p w14:paraId="0DD2E244" w14:textId="77777777" w:rsidR="00F6755A" w:rsidRDefault="00F6755A">
      <w:pPr>
        <w:spacing w:after="200"/>
        <w:rPr>
          <w:rFonts w:eastAsiaTheme="minorHAnsi"/>
          <w:b/>
          <w:iCs/>
          <w:color w:val="auto"/>
          <w:szCs w:val="14"/>
        </w:rPr>
      </w:pPr>
      <w:r w:rsidRPr="00F6755A">
        <w:rPr>
          <w:rFonts w:eastAsiaTheme="minorHAnsi"/>
          <w:b/>
          <w:iCs/>
          <w:color w:val="auto"/>
          <w:szCs w:val="14"/>
        </w:rPr>
        <w:t>B=29</w:t>
      </w:r>
    </w:p>
    <w:p w14:paraId="190FD3D8" w14:textId="0E437F67" w:rsidR="00F13C59" w:rsidRDefault="00F6755A">
      <w:pPr>
        <w:spacing w:after="200"/>
        <w:rPr>
          <w:rFonts w:eastAsiaTheme="minorHAnsi"/>
          <w:b/>
          <w:iCs/>
          <w:color w:val="auto"/>
          <w:sz w:val="44"/>
        </w:rPr>
      </w:pPr>
      <w:r>
        <w:rPr>
          <w:rFonts w:eastAsiaTheme="minorHAnsi"/>
          <w:b/>
          <w:iCs/>
          <w:color w:val="auto"/>
          <w:szCs w:val="14"/>
        </w:rPr>
        <w:t>Cin activado</w:t>
      </w:r>
      <w:r w:rsidR="00F13C59">
        <w:rPr>
          <w:rFonts w:eastAsiaTheme="minorHAnsi"/>
          <w:b/>
          <w:iCs/>
          <w:color w:val="auto"/>
          <w:sz w:val="44"/>
        </w:rPr>
        <w:br w:type="page"/>
      </w:r>
    </w:p>
    <w:p w14:paraId="1923C7BD" w14:textId="71525A7A" w:rsidR="00F6755A" w:rsidRDefault="00F2590D">
      <w:pPr>
        <w:spacing w:after="200"/>
        <w:rPr>
          <w:rFonts w:eastAsiaTheme="minorHAnsi"/>
          <w:b/>
          <w:i/>
          <w:sz w:val="44"/>
        </w:rPr>
      </w:pPr>
      <w:r w:rsidRPr="00F2590D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E3DC14" wp14:editId="1691C26D">
                <wp:simplePos x="0" y="0"/>
                <wp:positionH relativeFrom="column">
                  <wp:posOffset>-26670</wp:posOffset>
                </wp:positionH>
                <wp:positionV relativeFrom="paragraph">
                  <wp:posOffset>734695</wp:posOffset>
                </wp:positionV>
                <wp:extent cx="6229350" cy="864870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864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250D" w14:textId="20264783" w:rsidR="00D32D2E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9:</w:t>
                            </w:r>
                          </w:p>
                          <w:p w14:paraId="1E651EEE" w14:textId="706F3A3D" w:rsidR="00B40F70" w:rsidRDefault="00B40F70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57F07" wp14:editId="25B73D17">
                                  <wp:extent cx="4784938" cy="3124200"/>
                                  <wp:effectExtent l="0" t="0" r="0" b="0"/>
                                  <wp:docPr id="25" name="Imagen 25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n 25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668" cy="313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63491E" w14:textId="05F8C039" w:rsidR="00F6755A" w:rsidRDefault="00F6755A" w:rsidP="00F2590D">
                            <w:pPr>
                              <w:rPr>
                                <w:color w:val="auto"/>
                              </w:rPr>
                            </w:pPr>
                            <w:r w:rsidRPr="00F6755A">
                              <w:rPr>
                                <w:rFonts w:eastAsiaTheme="minorHAnsi"/>
                                <w:b/>
                                <w:i/>
                                <w:noProof/>
                                <w:sz w:val="44"/>
                              </w:rPr>
                              <w:drawing>
                                <wp:inline distT="0" distB="0" distL="0" distR="0" wp14:anchorId="32F2EBCA" wp14:editId="1B50119A">
                                  <wp:extent cx="3522363" cy="2466975"/>
                                  <wp:effectExtent l="0" t="0" r="1905" b="0"/>
                                  <wp:docPr id="31" name="Imagen 31" descr="Escala de tiem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n 31" descr="Escala de tiemp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8566" cy="2471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16539E" w14:textId="007E8FE7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S(0)=8T</w:t>
                            </w:r>
                          </w:p>
                          <w:p w14:paraId="72829C0D" w14:textId="4A10D10E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Cout(0)=10T</w:t>
                            </w:r>
                          </w:p>
                          <w:p w14:paraId="0230D789" w14:textId="011412B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Stotal=10T+(4-2)*(10T-4T)+(8-4T)=26T</w:t>
                            </w:r>
                          </w:p>
                          <w:p w14:paraId="7A1ECA2C" w14:textId="2A8AF2A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Ctotal=10+(3)*(10-4)=28T</w:t>
                            </w:r>
                          </w:p>
                          <w:p w14:paraId="5EDC02D8" w14:textId="7E7C7CF0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 = RetardoCPA + RetardoMux =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 </w:t>
                            </w:r>
                            <w:r w:rsidR="000E0B9B">
                              <w:rPr>
                                <w:color w:val="auto"/>
                              </w:rPr>
                              <w:t>28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T + 2T = 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3</w:t>
                            </w:r>
                            <w:r w:rsidR="000E0B9B">
                              <w:rPr>
                                <w:color w:val="auto"/>
                                <w:highlight w:val="yellow"/>
                              </w:rPr>
                              <w:t>0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08D2063E" w14:textId="7C463716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2CBC3A88" w14:textId="3CD5CF30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Area Xor=8, AND=6, OR=6</w:t>
                            </w:r>
                          </w:p>
                          <w:p w14:paraId="717A2B64" w14:textId="7AA7B266" w:rsidR="000E0B9B" w:rsidRPr="000E0B9B" w:rsidRDefault="000E0B9B" w:rsidP="00F2590D">
                            <w:pPr>
                              <w:rPr>
                                <w:color w:val="auto"/>
                                <w:u w:val="single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Area total=8*(2*8)+8*(2*6)+8*(6)+5*8=312</w:t>
                            </w:r>
                          </w:p>
                          <w:p w14:paraId="463AFF61" w14:textId="1519CC8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640B2890" w14:textId="7777777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91BF2CA" w14:textId="405B0FEB" w:rsidR="00FC7CAB" w:rsidRPr="00F2590D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DC14" id="_x0000_s1038" type="#_x0000_t202" style="position:absolute;margin-left:-2.1pt;margin-top:57.85pt;width:490.5pt;height:68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" stroked="f">
                <v:textbox>
                  <w:txbxContent>
                    <w:p w14:paraId="3814250D" w14:textId="20264783" w:rsidR="00D32D2E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9:</w:t>
                      </w:r>
                    </w:p>
                    <w:p w14:paraId="1E651EEE" w14:textId="706F3A3D" w:rsidR="00B40F70" w:rsidRDefault="00B40F70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357F07" wp14:editId="25B73D17">
                            <wp:extent cx="4784938" cy="3124200"/>
                            <wp:effectExtent l="0" t="0" r="0" b="0"/>
                            <wp:docPr id="25" name="Imagen 25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n 25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668" cy="3131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63491E" w14:textId="05F8C039" w:rsidR="00F6755A" w:rsidRDefault="00F6755A" w:rsidP="00F2590D">
                      <w:pPr>
                        <w:rPr>
                          <w:color w:val="auto"/>
                        </w:rPr>
                      </w:pPr>
                      <w:r w:rsidRPr="00F6755A">
                        <w:rPr>
                          <w:rFonts w:eastAsiaTheme="minorHAnsi"/>
                          <w:b/>
                          <w:i/>
                          <w:noProof/>
                          <w:sz w:val="44"/>
                        </w:rPr>
                        <w:drawing>
                          <wp:inline distT="0" distB="0" distL="0" distR="0" wp14:anchorId="32F2EBCA" wp14:editId="1B50119A">
                            <wp:extent cx="3522363" cy="2466975"/>
                            <wp:effectExtent l="0" t="0" r="1905" b="0"/>
                            <wp:docPr id="31" name="Imagen 31" descr="Escala de tiem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n 31" descr="Escala de tiempo&#10;&#10;Descripción generada automáticamente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8566" cy="2471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16539E" w14:textId="007E8FE7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S(0)=8T</w:t>
                      </w:r>
                    </w:p>
                    <w:p w14:paraId="72829C0D" w14:textId="4A10D10E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Cout(0)=10T</w:t>
                      </w:r>
                    </w:p>
                    <w:p w14:paraId="0230D789" w14:textId="011412B8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Stotal=10T+(4-2)*(10T-4T)+(8-4T)=26T</w:t>
                      </w:r>
                    </w:p>
                    <w:p w14:paraId="7A1ECA2C" w14:textId="2A8AF2A8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Ctotal=10+(3)*(10-4)=28T</w:t>
                      </w:r>
                    </w:p>
                    <w:p w14:paraId="5EDC02D8" w14:textId="7E7C7CF0" w:rsidR="001E2074" w:rsidRDefault="001E2074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 = RetardoCPA + RetardoMux =</w:t>
                      </w:r>
                      <w:r w:rsidR="00FC7CAB">
                        <w:rPr>
                          <w:color w:val="auto"/>
                        </w:rPr>
                        <w:t xml:space="preserve"> </w:t>
                      </w:r>
                      <w:r w:rsidR="000E0B9B">
                        <w:rPr>
                          <w:color w:val="auto"/>
                        </w:rPr>
                        <w:t>28</w:t>
                      </w:r>
                      <w:r w:rsidR="00FC7CAB">
                        <w:rPr>
                          <w:color w:val="auto"/>
                        </w:rPr>
                        <w:t xml:space="preserve">T + 2T = 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3</w:t>
                      </w:r>
                      <w:r w:rsidR="000E0B9B">
                        <w:rPr>
                          <w:color w:val="auto"/>
                          <w:highlight w:val="yellow"/>
                        </w:rPr>
                        <w:t>0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T</w:t>
                      </w:r>
                    </w:p>
                    <w:p w14:paraId="08D2063E" w14:textId="7C463716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2CBC3A88" w14:textId="3CD5CF30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Area Xor=8, AND=6, OR=6</w:t>
                      </w:r>
                    </w:p>
                    <w:p w14:paraId="717A2B64" w14:textId="7AA7B266" w:rsidR="000E0B9B" w:rsidRPr="000E0B9B" w:rsidRDefault="000E0B9B" w:rsidP="00F2590D">
                      <w:pPr>
                        <w:rPr>
                          <w:color w:val="auto"/>
                          <w:u w:val="single"/>
                        </w:rPr>
                      </w:pPr>
                      <w:r>
                        <w:rPr>
                          <w:color w:val="auto"/>
                        </w:rPr>
                        <w:t>Area total=8*(2*8)+8*(2*6)+8*(6)+5*8=312</w:t>
                      </w:r>
                    </w:p>
                    <w:p w14:paraId="463AFF61" w14:textId="1519CC88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640B2890" w14:textId="77777777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791BF2CA" w14:textId="405B0FEB" w:rsidR="00FC7CAB" w:rsidRPr="00F2590D" w:rsidRDefault="00FC7CAB" w:rsidP="00F2590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7720">
        <w:rPr>
          <w:rFonts w:eastAsiaTheme="minorHAnsi"/>
          <w:b/>
          <w:iCs/>
          <w:color w:val="auto"/>
          <w:sz w:val="44"/>
        </w:rPr>
        <w:t>3.- FASE 3</w:t>
      </w:r>
      <w:r>
        <w:rPr>
          <w:rFonts w:eastAsiaTheme="minorHAnsi"/>
          <w:b/>
          <w:i/>
          <w:sz w:val="44"/>
        </w:rPr>
        <w:br w:type="page"/>
      </w:r>
    </w:p>
    <w:p w14:paraId="7F65E1DE" w14:textId="356FF6AA" w:rsidR="00F6755A" w:rsidRDefault="00740D72">
      <w:pPr>
        <w:spacing w:after="200"/>
        <w:rPr>
          <w:rFonts w:eastAsiaTheme="minorHAnsi"/>
          <w:b/>
          <w:i/>
          <w:sz w:val="44"/>
        </w:rPr>
      </w:pPr>
      <w:r w:rsidRPr="00740D72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356A217" wp14:editId="34E36D7A">
                <wp:simplePos x="0" y="0"/>
                <wp:positionH relativeFrom="column">
                  <wp:posOffset>297180</wp:posOffset>
                </wp:positionH>
                <wp:positionV relativeFrom="paragraph">
                  <wp:posOffset>3725545</wp:posOffset>
                </wp:positionV>
                <wp:extent cx="5343525" cy="4743450"/>
                <wp:effectExtent l="0" t="0" r="9525" b="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74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67C75" w14:textId="05CF8775" w:rsidR="00740D72" w:rsidRDefault="00740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B3B776" wp14:editId="3036DD8A">
                                  <wp:extent cx="4391025" cy="4147845"/>
                                  <wp:effectExtent l="0" t="0" r="0" b="5080"/>
                                  <wp:docPr id="34" name="Imagen 3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7055" cy="4181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A217" id="_x0000_s1039" type="#_x0000_t202" style="position:absolute;margin-left:23.4pt;margin-top:293.35pt;width:420.75pt;height:373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" stroked="f">
                <v:textbox>
                  <w:txbxContent>
                    <w:p w14:paraId="46467C75" w14:textId="05CF8775" w:rsidR="00740D72" w:rsidRDefault="00740D72">
                      <w:r>
                        <w:rPr>
                          <w:noProof/>
                        </w:rPr>
                        <w:drawing>
                          <wp:inline distT="0" distB="0" distL="0" distR="0" wp14:anchorId="46B3B776" wp14:editId="3036DD8A">
                            <wp:extent cx="4391025" cy="4147845"/>
                            <wp:effectExtent l="0" t="0" r="0" b="5080"/>
                            <wp:docPr id="34" name="Imagen 3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7055" cy="4181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55A" w:rsidRPr="00F6755A">
        <w:rPr>
          <w:rFonts w:eastAsiaTheme="minorHAnsi"/>
          <w:b/>
          <w:i/>
          <w:noProof/>
          <w:sz w:val="4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63EFB61" wp14:editId="68A6BFFB">
                <wp:simplePos x="0" y="0"/>
                <wp:positionH relativeFrom="column">
                  <wp:posOffset>87630</wp:posOffset>
                </wp:positionH>
                <wp:positionV relativeFrom="paragraph">
                  <wp:posOffset>191135</wp:posOffset>
                </wp:positionV>
                <wp:extent cx="5448300" cy="3705225"/>
                <wp:effectExtent l="0" t="0" r="0" b="952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611EE" w14:textId="4EA49B71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10:</w:t>
                            </w:r>
                          </w:p>
                          <w:p w14:paraId="0C1AAA7C" w14:textId="77777777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60B1469" w14:textId="77777777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RetardoCSA16bits = RetardoCPA0 +(M_módulos-1) * RetardoMux =</w:t>
                            </w:r>
                          </w:p>
                          <w:p w14:paraId="6AE3A950" w14:textId="302E8749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  <w:t xml:space="preserve">30T + (4-1)*2T = 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36T</w:t>
                            </w:r>
                          </w:p>
                          <w:p w14:paraId="0408D7C3" w14:textId="6249F7F4" w:rsidR="00F6755A" w:rsidRDefault="00F6755A" w:rsidP="00F6755A">
                            <w:r w:rsidRPr="00B40F70">
                              <w:rPr>
                                <w:noProof/>
                              </w:rPr>
                              <w:drawing>
                                <wp:inline distT="0" distB="0" distL="0" distR="0" wp14:anchorId="4ABA3A9C" wp14:editId="0C8AB1D0">
                                  <wp:extent cx="5256530" cy="2069330"/>
                                  <wp:effectExtent l="0" t="0" r="1270" b="7620"/>
                                  <wp:docPr id="26" name="Imagen 26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n 26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6530" cy="2069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FB61" id="_x0000_s1040" type="#_x0000_t202" style="position:absolute;margin-left:6.9pt;margin-top:15.05pt;width:429pt;height:291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" stroked="f">
                <v:textbox>
                  <w:txbxContent>
                    <w:p w14:paraId="45F611EE" w14:textId="4EA49B71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10:</w:t>
                      </w:r>
                    </w:p>
                    <w:p w14:paraId="0C1AAA7C" w14:textId="77777777" w:rsidR="00F6755A" w:rsidRDefault="00F6755A" w:rsidP="00F6755A">
                      <w:pPr>
                        <w:rPr>
                          <w:color w:val="auto"/>
                        </w:rPr>
                      </w:pPr>
                    </w:p>
                    <w:p w14:paraId="760B1469" w14:textId="77777777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RetardoCSA16bits = RetardoCPA0 +(M_módulos-1) * RetardoMux =</w:t>
                      </w:r>
                    </w:p>
                    <w:p w14:paraId="6AE3A950" w14:textId="302E8749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  <w:t xml:space="preserve">30T + (4-1)*2T = 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36T</w:t>
                      </w:r>
                    </w:p>
                    <w:p w14:paraId="0408D7C3" w14:textId="6249F7F4" w:rsidR="00F6755A" w:rsidRDefault="00F6755A" w:rsidP="00F6755A">
                      <w:r w:rsidRPr="00B40F70">
                        <w:rPr>
                          <w:noProof/>
                        </w:rPr>
                        <w:drawing>
                          <wp:inline distT="0" distB="0" distL="0" distR="0" wp14:anchorId="4ABA3A9C" wp14:editId="0C8AB1D0">
                            <wp:extent cx="5256530" cy="2069330"/>
                            <wp:effectExtent l="0" t="0" r="1270" b="7620"/>
                            <wp:docPr id="26" name="Imagen 26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n 26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6530" cy="2069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55A">
        <w:rPr>
          <w:rFonts w:eastAsiaTheme="minorHAnsi"/>
          <w:b/>
          <w:i/>
          <w:sz w:val="44"/>
        </w:rPr>
        <w:br w:type="page"/>
      </w:r>
    </w:p>
    <w:p w14:paraId="14AAA395" w14:textId="6F492723" w:rsidR="008C728A" w:rsidRPr="008C728A" w:rsidRDefault="008C728A">
      <w:pPr>
        <w:spacing w:after="200"/>
        <w:rPr>
          <w:rFonts w:eastAsiaTheme="minorHAnsi"/>
          <w:b/>
          <w:i/>
          <w:sz w:val="44"/>
        </w:rPr>
      </w:pPr>
    </w:p>
    <w:p w14:paraId="1468E054" w14:textId="1C773AC7" w:rsidR="00207E68" w:rsidRPr="00740D72" w:rsidRDefault="00072BDF" w:rsidP="00740D72">
      <w:pPr>
        <w:pStyle w:val="Ttulo3"/>
        <w:rPr>
          <w:rFonts w:eastAsiaTheme="minorHAnsi"/>
          <w:b/>
          <w:bCs/>
          <w:i w:val="0"/>
          <w:sz w:val="44"/>
          <w:szCs w:val="44"/>
        </w:rPr>
      </w:pPr>
      <w:bookmarkStart w:id="7" w:name="_Toc92736959"/>
      <w:r w:rsidRPr="004A7720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FC281" wp14:editId="439A17EF">
                <wp:simplePos x="0" y="0"/>
                <wp:positionH relativeFrom="margin">
                  <wp:align>left</wp:align>
                </wp:positionH>
                <wp:positionV relativeFrom="paragraph">
                  <wp:posOffset>560705</wp:posOffset>
                </wp:positionV>
                <wp:extent cx="6438900" cy="8382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FF2D3" w14:textId="601FF778" w:rsidR="00FB4253" w:rsidRPr="00F6755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4.1.- Tarea 11:</w:t>
                            </w:r>
                          </w:p>
                          <w:p w14:paraId="5A8C6BB6" w14:textId="0209BCB3" w:rsidR="001B057A" w:rsidRDefault="00FB425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42D5AD" wp14:editId="12BB6386">
                                  <wp:extent cx="4086225" cy="2157041"/>
                                  <wp:effectExtent l="0" t="0" r="0" b="0"/>
                                  <wp:docPr id="60" name="Imagen 60" descr="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n 60" descr="Esquemát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33696" t="36347" r="25290" b="290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797" cy="21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8DAF8" w14:textId="16940196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RetardoS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8T</w:t>
                            </w:r>
                          </w:p>
                          <w:p w14:paraId="470D98FB" w14:textId="1E23A98D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RetardoPi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92C3E6B" w14:textId="1ACD68B2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RetardoGi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536285D" w14:textId="77777777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04CED7FE" w14:textId="3D85A9B0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4.2.- Tarea 12:</w:t>
                            </w:r>
                          </w:p>
                          <w:p w14:paraId="4BCB891F" w14:textId="241CD0EE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647FAD40" w14:textId="598A29F1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 CLA: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2970"/>
                              <w:gridCol w:w="3276"/>
                            </w:tblGrid>
                            <w:tr w:rsidR="00C7168E" w14:paraId="13728C7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1D40762B" w14:textId="63750DE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Generar y propagar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4D020066" w14:textId="26F3FF9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0D62C68" w14:textId="445CDE06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3 (AND)</w:t>
                                  </w:r>
                                </w:p>
                              </w:tc>
                            </w:tr>
                            <w:tr w:rsidR="00C7168E" w14:paraId="0C9BA02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2C828BCA" w14:textId="0F9A474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C1 a Cn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27399BD3" w14:textId="510F2264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P, G, C0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81BC684" w14:textId="7276F479" w:rsidR="00C7168E" w:rsidRDefault="00207E68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6</w:t>
                                  </w:r>
                                  <w:r w:rsidR="00C46E73">
                                    <w:rPr>
                                      <w:color w:val="auto"/>
                                      <w:szCs w:val="28"/>
                                    </w:rPr>
                                    <w:t xml:space="preserve"> (Suma de productos)</w:t>
                                  </w:r>
                                </w:p>
                              </w:tc>
                            </w:tr>
                            <w:tr w:rsidR="00C7168E" w14:paraId="0E06C6DF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495AD43A" w14:textId="0D2708A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Suma S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3C8C7E6D" w14:textId="2C53E0E8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C, 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74DAEEC4" w14:textId="596FC3F1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(XOR)</w:t>
                                  </w:r>
                                </w:p>
                              </w:tc>
                            </w:tr>
                            <w:tr w:rsidR="00C46E73" w14:paraId="722E7B38" w14:textId="77777777" w:rsidTr="00F25656">
                              <w:tc>
                                <w:tcPr>
                                  <w:tcW w:w="9360" w:type="dxa"/>
                                  <w:gridSpan w:val="3"/>
                                </w:tcPr>
                                <w:p w14:paraId="26324930" w14:textId="51C706EA" w:rsidR="00C46E73" w:rsidRPr="00C46E73" w:rsidRDefault="00C46E73" w:rsidP="004A7720">
                                  <w:pPr>
                                    <w:keepNext/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</w:pP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RETARDO TOTAL =               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1</w:t>
                                  </w:r>
                                  <w:r w:rsidR="00207E68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>3</w:t>
                                  </w: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 </w:t>
                                  </w:r>
                                </w:p>
                              </w:tc>
                            </w:tr>
                          </w:tbl>
                          <w:p w14:paraId="2477EC80" w14:textId="77777777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73FDE86" w14:textId="4BD1BB81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4.3.- Tarea 1</w:t>
                            </w:r>
                            <w:r w:rsidR="00A27729">
                              <w:rPr>
                                <w:color w:val="auto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>:</w:t>
                            </w:r>
                          </w:p>
                          <w:p w14:paraId="2C37FA38" w14:textId="4858A5F1" w:rsidR="00072BDF" w:rsidRDefault="00072BDF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CLA1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CLA2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CLA3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CLA4</w:t>
                            </w:r>
                          </w:p>
                          <w:p w14:paraId="46114DDC" w14:textId="3F8AA0D6" w:rsidR="00072BDF" w:rsidRP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</w:p>
                          <w:p w14:paraId="05741ECF" w14:textId="2D771136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C0=0T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C0=39T</w:t>
                            </w:r>
                          </w:p>
                          <w:p w14:paraId="4F37AA70" w14:textId="2D6E7F6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C1=6T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C1=18T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C1=30T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C1=42T</w:t>
                            </w:r>
                          </w:p>
                          <w:p w14:paraId="3942C455" w14:textId="376FBA57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C2=9T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C2=21T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C2=33T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C2=45T</w:t>
                            </w:r>
                          </w:p>
                          <w:p w14:paraId="42A954D5" w14:textId="7BDC3B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C3=12T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C3=24T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C3=36T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C3=48T</w:t>
                            </w:r>
                          </w:p>
                          <w:p w14:paraId="110881E9" w14:textId="062B2332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C4=15T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C4=39T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C4=51T</w:t>
                            </w:r>
                          </w:p>
                          <w:p w14:paraId="3FF1EFD5" w14:textId="2AF6F5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S0=8T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S0=19T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S0=31T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S0=43T</w:t>
                            </w:r>
                          </w:p>
                          <w:p w14:paraId="20F9DBDA" w14:textId="2BEF590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S1=10T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S1=22T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S1=34T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S1=46T</w:t>
                            </w:r>
                          </w:p>
                          <w:p w14:paraId="006F9AE1" w14:textId="2469F7E0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S2=13T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S2=25T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S2=37T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S2=49T</w:t>
                            </w:r>
                          </w:p>
                          <w:p w14:paraId="0EDE51DB" w14:textId="6F4659DE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S3=16T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S3=28T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S3=40T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S3=55T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C281" id="_x0000_s1041" type="#_x0000_t202" style="position:absolute;margin-left:0;margin-top:44.15pt;width:507pt;height:660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" stroked="f">
                <v:textbox>
                  <w:txbxContent>
                    <w:p w14:paraId="22AFF2D3" w14:textId="601FF778" w:rsidR="00FB4253" w:rsidRPr="00F6755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4.1.- Tarea 11:</w:t>
                      </w:r>
                    </w:p>
                    <w:p w14:paraId="5A8C6BB6" w14:textId="0209BCB3" w:rsidR="001B057A" w:rsidRDefault="00FB4253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42D5AD" wp14:editId="12BB6386">
                            <wp:extent cx="4086225" cy="2157041"/>
                            <wp:effectExtent l="0" t="0" r="0" b="0"/>
                            <wp:docPr id="60" name="Imagen 60" descr="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n 60" descr="Esquemático&#10;&#10;Descripción generada automáticamente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33696" t="36347" r="25290" b="290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90797" cy="21594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8DAF8" w14:textId="16940196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RetardoS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8T</w:t>
                      </w:r>
                    </w:p>
                    <w:p w14:paraId="470D98FB" w14:textId="1E23A98D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RetardoPi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92C3E6B" w14:textId="1ACD68B2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RetardoGi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536285D" w14:textId="77777777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04CED7FE" w14:textId="3D85A9B0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4.2.- Tarea 12:</w:t>
                      </w:r>
                    </w:p>
                    <w:p w14:paraId="4BCB891F" w14:textId="241CD0EE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647FAD40" w14:textId="598A29F1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 CLA:</w:t>
                      </w: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2970"/>
                        <w:gridCol w:w="3276"/>
                      </w:tblGrid>
                      <w:tr w:rsidR="00C7168E" w14:paraId="13728C71" w14:textId="77777777" w:rsidTr="00C46E73">
                        <w:tc>
                          <w:tcPr>
                            <w:tcW w:w="3114" w:type="dxa"/>
                          </w:tcPr>
                          <w:p w14:paraId="1D40762B" w14:textId="63750DE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Generar y propagar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4D020066" w14:textId="26F3FF9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0D62C68" w14:textId="445CDE06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3 (AND)</w:t>
                            </w:r>
                          </w:p>
                        </w:tc>
                      </w:tr>
                      <w:tr w:rsidR="00C7168E" w14:paraId="0C9BA021" w14:textId="77777777" w:rsidTr="00C46E73">
                        <w:tc>
                          <w:tcPr>
                            <w:tcW w:w="3114" w:type="dxa"/>
                          </w:tcPr>
                          <w:p w14:paraId="2C828BCA" w14:textId="0F9A474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 a Cn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27399BD3" w14:textId="510F2264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P, G, C0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81BC684" w14:textId="7276F479" w:rsidR="00C7168E" w:rsidRDefault="00207E68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6</w:t>
                            </w:r>
                            <w:r w:rsidR="00C46E73">
                              <w:rPr>
                                <w:color w:val="auto"/>
                                <w:szCs w:val="28"/>
                              </w:rPr>
                              <w:t xml:space="preserve"> (Suma de productos)</w:t>
                            </w:r>
                          </w:p>
                        </w:tc>
                      </w:tr>
                      <w:tr w:rsidR="00C7168E" w14:paraId="0E06C6DF" w14:textId="77777777" w:rsidTr="00C46E73">
                        <w:tc>
                          <w:tcPr>
                            <w:tcW w:w="3114" w:type="dxa"/>
                          </w:tcPr>
                          <w:p w14:paraId="495AD43A" w14:textId="0D2708A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Suma S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3C8C7E6D" w14:textId="2C53E0E8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C, 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74DAEEC4" w14:textId="596FC3F1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(XOR)</w:t>
                            </w:r>
                          </w:p>
                        </w:tc>
                      </w:tr>
                      <w:tr w:rsidR="00C46E73" w14:paraId="722E7B38" w14:textId="77777777" w:rsidTr="00F25656">
                        <w:tc>
                          <w:tcPr>
                            <w:tcW w:w="9360" w:type="dxa"/>
                            <w:gridSpan w:val="3"/>
                          </w:tcPr>
                          <w:p w14:paraId="26324930" w14:textId="51C706EA" w:rsidR="00C46E73" w:rsidRPr="00C46E73" w:rsidRDefault="00C46E73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RETARDO TOTAL =                   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1</w:t>
                            </w:r>
                            <w:r w:rsidR="00207E68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3</w:t>
                            </w: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 </w:t>
                            </w:r>
                          </w:p>
                        </w:tc>
                      </w:tr>
                    </w:tbl>
                    <w:p w14:paraId="2477EC80" w14:textId="77777777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73FDE86" w14:textId="4BD1BB81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4.3.- Tarea 1</w:t>
                      </w:r>
                      <w:r w:rsidR="00A27729">
                        <w:rPr>
                          <w:color w:val="auto"/>
                          <w:szCs w:val="28"/>
                        </w:rPr>
                        <w:t>4</w:t>
                      </w:r>
                      <w:r>
                        <w:rPr>
                          <w:color w:val="auto"/>
                          <w:szCs w:val="28"/>
                        </w:rPr>
                        <w:t>:</w:t>
                      </w:r>
                    </w:p>
                    <w:p w14:paraId="2C37FA38" w14:textId="4858A5F1" w:rsidR="00072BDF" w:rsidRDefault="00072BDF" w:rsidP="004A7720">
                      <w:pPr>
                        <w:keepNext/>
                        <w:rPr>
                          <w:b/>
                          <w:bCs/>
                          <w:color w:val="auto"/>
                          <w:szCs w:val="28"/>
                        </w:rPr>
                      </w:pP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>CLA1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CLA2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CLA3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CLA4</w:t>
                      </w:r>
                    </w:p>
                    <w:p w14:paraId="46114DDC" w14:textId="3F8AA0D6" w:rsidR="00072BDF" w:rsidRP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</w:p>
                    <w:p w14:paraId="05741ECF" w14:textId="2D771136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C0=0T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C0=39T</w:t>
                      </w:r>
                    </w:p>
                    <w:p w14:paraId="4F37AA70" w14:textId="2D6E7F6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C1=6T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C1=18T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C1=30T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C1=42T</w:t>
                      </w:r>
                    </w:p>
                    <w:p w14:paraId="3942C455" w14:textId="376FBA57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C2=9T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C2=21T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C2=33T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C2=45T</w:t>
                      </w:r>
                    </w:p>
                    <w:p w14:paraId="42A954D5" w14:textId="7BDC3B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C3=12T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C3=24T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C3=36T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C3=48T</w:t>
                      </w:r>
                    </w:p>
                    <w:p w14:paraId="110881E9" w14:textId="062B2332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C4=15T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C4=39T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C4=51T</w:t>
                      </w:r>
                    </w:p>
                    <w:p w14:paraId="3FF1EFD5" w14:textId="2AF6F5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S0=8T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S0=19T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S0=31T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S0=43T</w:t>
                      </w:r>
                    </w:p>
                    <w:p w14:paraId="20F9DBDA" w14:textId="2BEF590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S1=10T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S1=22T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S1=34T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S1=46T</w:t>
                      </w:r>
                    </w:p>
                    <w:p w14:paraId="006F9AE1" w14:textId="2469F7E0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S2=13T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S2=25T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S2=37T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S2=49T</w:t>
                      </w:r>
                    </w:p>
                    <w:p w14:paraId="0EDE51DB" w14:textId="6F4659DE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S3=16T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S3=28T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S3=40T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S3=55T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 w:val="0"/>
          <w:sz w:val="44"/>
        </w:rPr>
        <w:t>4</w:t>
      </w:r>
      <w:r w:rsidR="00516445" w:rsidRPr="004A7720">
        <w:rPr>
          <w:rFonts w:eastAsiaTheme="minorHAnsi"/>
          <w:b/>
          <w:i w:val="0"/>
          <w:sz w:val="44"/>
        </w:rPr>
        <w:t xml:space="preserve">.- </w:t>
      </w:r>
      <w:bookmarkEnd w:id="7"/>
      <w:r w:rsidR="004A7720" w:rsidRPr="004A7720">
        <w:rPr>
          <w:rFonts w:eastAsiaTheme="minorHAnsi"/>
          <w:b/>
          <w:bCs/>
          <w:i w:val="0"/>
          <w:sz w:val="44"/>
          <w:szCs w:val="44"/>
        </w:rPr>
        <w:t>FASE 4</w:t>
      </w:r>
      <w:r w:rsidR="00207E68">
        <w:rPr>
          <w:szCs w:val="28"/>
        </w:rPr>
        <w:tab/>
      </w:r>
    </w:p>
    <w:p w14:paraId="1672BF59" w14:textId="77777777" w:rsidR="00207E68" w:rsidRDefault="00207E68" w:rsidP="00207E68">
      <w:pPr>
        <w:keepNext/>
        <w:rPr>
          <w:color w:val="auto"/>
          <w:szCs w:val="28"/>
        </w:rPr>
      </w:pPr>
    </w:p>
    <w:p w14:paraId="6F390FBC" w14:textId="64C2B01E" w:rsidR="00167EAE" w:rsidRDefault="003B5D7C" w:rsidP="007776E4">
      <w:pPr>
        <w:keepNext/>
        <w:rPr>
          <w:color w:val="auto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BEB5B52" wp14:editId="2F9F5F83">
                <wp:simplePos x="0" y="0"/>
                <wp:positionH relativeFrom="column">
                  <wp:posOffset>3651447</wp:posOffset>
                </wp:positionH>
                <wp:positionV relativeFrom="paragraph">
                  <wp:posOffset>2133435</wp:posOffset>
                </wp:positionV>
                <wp:extent cx="42480" cy="92160"/>
                <wp:effectExtent l="38100" t="38100" r="53340" b="4127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FBD4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7" o:spid="_x0000_s1026" type="#_x0000_t75" style="position:absolute;margin-left:286.8pt;margin-top:167.3pt;width:4.8pt;height:8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98831FF" wp14:editId="02ACDCA6">
                <wp:simplePos x="0" y="0"/>
                <wp:positionH relativeFrom="column">
                  <wp:posOffset>3659727</wp:posOffset>
                </wp:positionH>
                <wp:positionV relativeFrom="paragraph">
                  <wp:posOffset>1953795</wp:posOffset>
                </wp:positionV>
                <wp:extent cx="46440" cy="88200"/>
                <wp:effectExtent l="38100" t="38100" r="48895" b="4572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2875" id="Entrada de lápiz 36" o:spid="_x0000_s1026" type="#_x0000_t75" style="position:absolute;margin-left:287.45pt;margin-top:153.15pt;width:5.05pt;height: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ED3C0DE" wp14:editId="1244FBDC">
                <wp:simplePos x="0" y="0"/>
                <wp:positionH relativeFrom="column">
                  <wp:posOffset>4494927</wp:posOffset>
                </wp:positionH>
                <wp:positionV relativeFrom="paragraph">
                  <wp:posOffset>2122635</wp:posOffset>
                </wp:positionV>
                <wp:extent cx="53640" cy="97560"/>
                <wp:effectExtent l="38100" t="38100" r="41910" b="5524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3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64F7" id="Entrada de lápiz 35" o:spid="_x0000_s1026" type="#_x0000_t75" style="position:absolute;margin-left:353.25pt;margin-top:166.45pt;width:5.6pt;height:9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AAA027B" wp14:editId="1E75852E">
                <wp:simplePos x="0" y="0"/>
                <wp:positionH relativeFrom="column">
                  <wp:posOffset>4493895</wp:posOffset>
                </wp:positionH>
                <wp:positionV relativeFrom="paragraph">
                  <wp:posOffset>1847215</wp:posOffset>
                </wp:positionV>
                <wp:extent cx="95760" cy="174600"/>
                <wp:effectExtent l="19050" t="38100" r="19050" b="5461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57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94E7" id="Entrada de lápiz 28" o:spid="_x0000_s1026" type="#_x0000_t75" style="position:absolute;margin-left:353.15pt;margin-top:144.75pt;width:9pt;height:15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">
                <v:imagedata r:id="rId33" o:title=""/>
              </v:shape>
            </w:pict>
          </mc:Fallback>
        </mc:AlternateContent>
      </w:r>
      <w:r w:rsidR="00167EAE">
        <w:rPr>
          <w:noProof/>
        </w:rPr>
        <w:drawing>
          <wp:inline distT="0" distB="0" distL="0" distR="0" wp14:anchorId="37B3E352" wp14:editId="63E24109">
            <wp:extent cx="6097270" cy="4430395"/>
            <wp:effectExtent l="0" t="0" r="0" b="8255"/>
            <wp:docPr id="15" name="Imagen 1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, Esquemát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1438" w14:textId="1237515D" w:rsidR="007776E4" w:rsidRDefault="00207E68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4.5.- Tarea 15:</w:t>
      </w:r>
    </w:p>
    <w:p w14:paraId="41C2750D" w14:textId="77777777" w:rsidR="00A2772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Resum temps de retard i área:</w:t>
      </w:r>
    </w:p>
    <w:p w14:paraId="51376739" w14:textId="77777777" w:rsidR="00A2772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CPA (16 bits)</w:t>
      </w:r>
    </w:p>
    <w:p w14:paraId="482F99AC" w14:textId="1996ACA6" w:rsidR="00B5479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</w:r>
      <w:r w:rsidR="00B54799">
        <w:rPr>
          <w:color w:val="auto"/>
          <w:szCs w:val="28"/>
        </w:rPr>
        <w:t>Retardo=100T</w:t>
      </w:r>
    </w:p>
    <w:p w14:paraId="0A629FC6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CSA (16 bits)</w:t>
      </w:r>
    </w:p>
    <w:p w14:paraId="377B7455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Retardo=34T</w:t>
      </w:r>
    </w:p>
    <w:p w14:paraId="5C6B6D6A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CLA (16 bits)</w:t>
      </w:r>
    </w:p>
    <w:p w14:paraId="465AE195" w14:textId="77777777" w:rsidR="00224903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Retardo=55T</w:t>
      </w:r>
    </w:p>
    <w:p w14:paraId="658EED36" w14:textId="77777777" w:rsidR="00224903" w:rsidRDefault="00224903" w:rsidP="007776E4">
      <w:pPr>
        <w:keepNext/>
        <w:rPr>
          <w:color w:val="auto"/>
          <w:szCs w:val="28"/>
        </w:rPr>
      </w:pPr>
    </w:p>
    <w:p w14:paraId="075185DE" w14:textId="0087FAD4" w:rsidR="00224903" w:rsidRDefault="00224903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Si analizamos los tiempos de retardo obtenidos en los diferentes circuitos podemos llegar a la conclusión de que el sumador más rápido entre los 3 es el CSA de 16 bits, siendo el CPA de 16 bits el más lento.</w:t>
      </w:r>
    </w:p>
    <w:p w14:paraId="7BAE4B9D" w14:textId="626D3280" w:rsidR="00167EAE" w:rsidRDefault="00167EAE" w:rsidP="007776E4">
      <w:pPr>
        <w:keepNext/>
        <w:rPr>
          <w:color w:val="auto"/>
          <w:szCs w:val="28"/>
        </w:rPr>
      </w:pPr>
    </w:p>
    <w:p w14:paraId="1BDDC72F" w14:textId="6370C0FD" w:rsidR="00E517FE" w:rsidRPr="004A7720" w:rsidRDefault="001B057A" w:rsidP="00D6549A">
      <w:pPr>
        <w:pStyle w:val="Ttulo3"/>
        <w:rPr>
          <w:rFonts w:eastAsiaTheme="minorHAnsi"/>
          <w:b/>
          <w:i w:val="0"/>
          <w:sz w:val="44"/>
        </w:rPr>
      </w:pPr>
      <w:r w:rsidRPr="001B057A">
        <w:rPr>
          <w:noProof/>
          <w:color w:val="161718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A3BD3" wp14:editId="730481D6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6067425" cy="8439150"/>
                <wp:effectExtent l="0" t="0" r="9525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1C73E" w14:textId="795050FE" w:rsidR="001B057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16:</w:t>
                            </w:r>
                          </w:p>
                          <w:p w14:paraId="6F9780C4" w14:textId="160240EB" w:rsidR="00D179A8" w:rsidRDefault="00D17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C304A" wp14:editId="4A400B67">
                                  <wp:extent cx="3063750" cy="4095750"/>
                                  <wp:effectExtent l="0" t="0" r="3810" b="0"/>
                                  <wp:docPr id="16" name="Imagen 1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8319" cy="410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812A52" w14:textId="2E1E7884" w:rsidR="00D94916" w:rsidRPr="00D179A8" w:rsidRDefault="00D94916">
                            <w:r w:rsidRPr="00D94916">
                              <w:rPr>
                                <w:noProof/>
                              </w:rPr>
                              <w:drawing>
                                <wp:inline distT="0" distB="0" distL="0" distR="0" wp14:anchorId="62022722" wp14:editId="0AAC265E">
                                  <wp:extent cx="5019675" cy="3532705"/>
                                  <wp:effectExtent l="0" t="0" r="0" b="0"/>
                                  <wp:docPr id="23" name="Imagen 23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n 23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4458" cy="3536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BD3" id="_x0000_s1042" type="#_x0000_t202" style="position:absolute;margin-left:426.55pt;margin-top:39.1pt;width:477.75pt;height:664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" stroked="f">
                <v:textbox>
                  <w:txbxContent>
                    <w:p w14:paraId="4021C73E" w14:textId="795050FE" w:rsidR="001B057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16:</w:t>
                      </w:r>
                    </w:p>
                    <w:p w14:paraId="6F9780C4" w14:textId="160240EB" w:rsidR="00D179A8" w:rsidRDefault="00D179A8">
                      <w:r>
                        <w:rPr>
                          <w:noProof/>
                        </w:rPr>
                        <w:drawing>
                          <wp:inline distT="0" distB="0" distL="0" distR="0" wp14:anchorId="613C304A" wp14:editId="4A400B67">
                            <wp:extent cx="3063750" cy="4095750"/>
                            <wp:effectExtent l="0" t="0" r="3810" b="0"/>
                            <wp:docPr id="16" name="Imagen 1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 descr="Diagrama&#10;&#10;Descripción generada automáticamente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8319" cy="4101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812A52" w14:textId="2E1E7884" w:rsidR="00D94916" w:rsidRPr="00D179A8" w:rsidRDefault="00D94916">
                      <w:r w:rsidRPr="00D94916">
                        <w:rPr>
                          <w:noProof/>
                        </w:rPr>
                        <w:drawing>
                          <wp:inline distT="0" distB="0" distL="0" distR="0" wp14:anchorId="62022722" wp14:editId="0AAC265E">
                            <wp:extent cx="5019675" cy="3532705"/>
                            <wp:effectExtent l="0" t="0" r="0" b="0"/>
                            <wp:docPr id="23" name="Imagen 23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n 23" descr="Diagrama&#10;&#10;Descripción generada automáticamente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4458" cy="3536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 w:val="0"/>
          <w:sz w:val="44"/>
        </w:rPr>
        <w:t>5.- FASE 5</w:t>
      </w:r>
    </w:p>
    <w:p w14:paraId="5F00A1F7" w14:textId="5ACB277D" w:rsidR="00D179A8" w:rsidRDefault="00D179A8" w:rsidP="004A7720">
      <w:pPr>
        <w:spacing w:after="200"/>
        <w:rPr>
          <w:color w:val="161718" w:themeColor="text1"/>
        </w:rPr>
      </w:pPr>
    </w:p>
    <w:p w14:paraId="2F1BBE35" w14:textId="77777777" w:rsidR="00D179A8" w:rsidRDefault="00D179A8" w:rsidP="00D179A8">
      <w:pPr>
        <w:rPr>
          <w:color w:val="auto"/>
        </w:rPr>
      </w:pPr>
      <w:r>
        <w:rPr>
          <w:color w:val="auto"/>
        </w:rPr>
        <w:lastRenderedPageBreak/>
        <w:t>5.2.- Tarea 17:</w:t>
      </w:r>
    </w:p>
    <w:p w14:paraId="565CB13F" w14:textId="35F67FC9" w:rsidR="00D179A8" w:rsidRDefault="00DE705C" w:rsidP="00D179A8">
      <w:pPr>
        <w:rPr>
          <w:color w:val="auto"/>
        </w:rPr>
      </w:pPr>
      <w:r w:rsidRPr="00DE705C">
        <w:rPr>
          <w:noProof/>
        </w:rPr>
        <w:drawing>
          <wp:inline distT="0" distB="0" distL="0" distR="0" wp14:anchorId="43086056" wp14:editId="33649D62">
            <wp:extent cx="5630061" cy="6430272"/>
            <wp:effectExtent l="0" t="0" r="8890" b="889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AC9" w14:textId="77777777" w:rsidR="008A6C21" w:rsidRDefault="008A6C21" w:rsidP="00D179A8">
      <w:pPr>
        <w:rPr>
          <w:color w:val="auto"/>
        </w:rPr>
      </w:pPr>
    </w:p>
    <w:p w14:paraId="7BF25860" w14:textId="77777777" w:rsidR="008A6C21" w:rsidRDefault="008A6C21" w:rsidP="00D179A8">
      <w:pPr>
        <w:rPr>
          <w:color w:val="auto"/>
        </w:rPr>
      </w:pPr>
    </w:p>
    <w:p w14:paraId="65F182AB" w14:textId="2081EB84" w:rsidR="008A6C21" w:rsidRDefault="006D5E3B" w:rsidP="00D179A8">
      <w:pPr>
        <w:rPr>
          <w:color w:val="auto"/>
        </w:rPr>
      </w:pPr>
      <w:r w:rsidRPr="006D5E3B">
        <w:rPr>
          <w:noProof/>
        </w:rPr>
        <w:lastRenderedPageBreak/>
        <w:drawing>
          <wp:inline distT="0" distB="0" distL="0" distR="0" wp14:anchorId="3334FBE7" wp14:editId="5D2BA2DE">
            <wp:extent cx="6097270" cy="8148955"/>
            <wp:effectExtent l="0" t="0" r="0" b="4445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81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68B" w14:textId="77777777" w:rsidR="008A6C21" w:rsidRDefault="008A6C21" w:rsidP="00D179A8">
      <w:pPr>
        <w:rPr>
          <w:color w:val="auto"/>
        </w:rPr>
      </w:pPr>
    </w:p>
    <w:p w14:paraId="73D1A2D5" w14:textId="77777777" w:rsidR="008A6C21" w:rsidRDefault="008A6C21" w:rsidP="00D179A8">
      <w:pPr>
        <w:rPr>
          <w:color w:val="auto"/>
        </w:rPr>
      </w:pPr>
    </w:p>
    <w:p w14:paraId="3463DB17" w14:textId="77777777" w:rsidR="008A6C21" w:rsidRDefault="008A6C21" w:rsidP="00D179A8">
      <w:pPr>
        <w:rPr>
          <w:color w:val="auto"/>
        </w:rPr>
      </w:pPr>
    </w:p>
    <w:p w14:paraId="170B30A1" w14:textId="77777777" w:rsidR="008A6C21" w:rsidRDefault="008A6C21" w:rsidP="00D179A8">
      <w:pPr>
        <w:rPr>
          <w:color w:val="auto"/>
        </w:rPr>
      </w:pPr>
    </w:p>
    <w:p w14:paraId="5012C2CB" w14:textId="77777777" w:rsidR="008A6C21" w:rsidRDefault="008A6C21" w:rsidP="00D179A8">
      <w:pPr>
        <w:rPr>
          <w:color w:val="auto"/>
        </w:rPr>
      </w:pPr>
    </w:p>
    <w:p w14:paraId="3D08AE5B" w14:textId="127C92A7" w:rsidR="00D179A8" w:rsidRPr="008A01CA" w:rsidRDefault="00D179A8" w:rsidP="00D179A8">
      <w:pPr>
        <w:rPr>
          <w:color w:val="auto"/>
        </w:rPr>
      </w:pPr>
      <w:r>
        <w:rPr>
          <w:color w:val="auto"/>
        </w:rPr>
        <w:lastRenderedPageBreak/>
        <w:t>5.3.- Tarea 18:</w:t>
      </w:r>
    </w:p>
    <w:p w14:paraId="49ADFDAB" w14:textId="77777777" w:rsidR="00D94916" w:rsidRDefault="00F74577">
      <w:pPr>
        <w:spacing w:after="200"/>
        <w:rPr>
          <w:color w:val="161718" w:themeColor="text1"/>
        </w:rPr>
      </w:pPr>
      <w:r w:rsidRPr="00F74577">
        <w:rPr>
          <w:noProof/>
        </w:rPr>
        <w:drawing>
          <wp:inline distT="0" distB="0" distL="0" distR="0" wp14:anchorId="0FE8E3E6" wp14:editId="5F64733E">
            <wp:extent cx="6097270" cy="3666490"/>
            <wp:effectExtent l="0" t="0" r="0" b="0"/>
            <wp:docPr id="22" name="Imagen 2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, Esquemát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718" w:themeColor="text1"/>
        </w:rPr>
        <w:t xml:space="preserve">T total = </w:t>
      </w:r>
      <w:r w:rsidRPr="00F74577">
        <w:rPr>
          <w:color w:val="161718" w:themeColor="text1"/>
          <w:highlight w:val="yellow"/>
        </w:rPr>
        <w:t>53T</w:t>
      </w:r>
    </w:p>
    <w:p w14:paraId="34246BB1" w14:textId="77777777" w:rsidR="00D94916" w:rsidRDefault="00D94916">
      <w:pPr>
        <w:spacing w:after="200"/>
        <w:rPr>
          <w:color w:val="161718" w:themeColor="text1"/>
        </w:rPr>
      </w:pPr>
      <w:r>
        <w:rPr>
          <w:color w:val="161718" w:themeColor="text1"/>
        </w:rPr>
        <w:t>Área Total = (4*HA) + (8*FA) + (16*AND) =</w:t>
      </w:r>
    </w:p>
    <w:p w14:paraId="3BC6F5A9" w14:textId="497CCA5C" w:rsidR="00E517FE" w:rsidRPr="004A7720" w:rsidRDefault="00D94916" w:rsidP="004A7720">
      <w:pPr>
        <w:spacing w:after="200"/>
        <w:rPr>
          <w:color w:val="161718" w:themeColor="text1"/>
        </w:rPr>
      </w:pPr>
      <w:r>
        <w:rPr>
          <w:color w:val="161718" w:themeColor="text1"/>
        </w:rPr>
        <w:tab/>
      </w:r>
      <w:r>
        <w:rPr>
          <w:color w:val="161718" w:themeColor="text1"/>
        </w:rPr>
        <w:tab/>
        <w:t xml:space="preserve">= (4*14) + (8*34) + (16*6) = </w:t>
      </w:r>
      <w:r w:rsidRPr="00D94916">
        <w:rPr>
          <w:color w:val="161718" w:themeColor="text1"/>
          <w:highlight w:val="yellow"/>
        </w:rPr>
        <w:t>424</w:t>
      </w:r>
    </w:p>
    <w:sectPr w:rsidR="00E517FE" w:rsidRPr="004A7720" w:rsidSect="0029136D">
      <w:headerReference w:type="default" r:id="rId40"/>
      <w:footerReference w:type="default" r:id="rId41"/>
      <w:footerReference w:type="first" r:id="rId4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E13A2" w14:textId="77777777" w:rsidR="00FE6B24" w:rsidRDefault="00FE6B24" w:rsidP="004B7E44">
      <w:r>
        <w:separator/>
      </w:r>
    </w:p>
  </w:endnote>
  <w:endnote w:type="continuationSeparator" w:id="0">
    <w:p w14:paraId="10EC849A" w14:textId="77777777" w:rsidR="00FE6B24" w:rsidRDefault="00FE6B2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98D941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18D01DE" w14:textId="4B76C561" w:rsidR="00F13C59" w:rsidRDefault="00F13C59" w:rsidP="00F13C59">
          <w:pPr>
            <w:pStyle w:val="Piedepgina"/>
            <w:rPr>
              <w:lang w:bidi="es-ES"/>
            </w:rPr>
          </w:pPr>
          <w:r>
            <w:rPr>
              <w:lang w:bidi="es-ES"/>
            </w:rPr>
            <w:t>Estructura de Computadors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774F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545B" w14:textId="77777777" w:rsidR="00FE6B24" w:rsidRDefault="00FE6B24" w:rsidP="004B7E44">
      <w:r>
        <w:separator/>
      </w:r>
    </w:p>
  </w:footnote>
  <w:footnote w:type="continuationSeparator" w:id="0">
    <w:p w14:paraId="59AA8433" w14:textId="77777777" w:rsidR="00FE6B24" w:rsidRDefault="00FE6B2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545CCA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CCDFBE9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19B6D72" wp14:editId="02C288D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90B73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9B6D72" id="Rectángulo 11" o:spid="_x0000_s1043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D90B73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E29"/>
    <w:multiLevelType w:val="hybridMultilevel"/>
    <w:tmpl w:val="DBA0132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09F71E6"/>
    <w:multiLevelType w:val="hybridMultilevel"/>
    <w:tmpl w:val="36221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330"/>
    <w:multiLevelType w:val="multilevel"/>
    <w:tmpl w:val="00480D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39F77F09"/>
    <w:multiLevelType w:val="hybridMultilevel"/>
    <w:tmpl w:val="9A3C5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2467A"/>
    <w:multiLevelType w:val="hybridMultilevel"/>
    <w:tmpl w:val="CA48C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245E5"/>
    <w:multiLevelType w:val="hybridMultilevel"/>
    <w:tmpl w:val="298E8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F6CEA"/>
    <w:multiLevelType w:val="multilevel"/>
    <w:tmpl w:val="5AEC80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F6137"/>
    <w:multiLevelType w:val="multilevel"/>
    <w:tmpl w:val="ABDE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6334C"/>
    <w:multiLevelType w:val="hybridMultilevel"/>
    <w:tmpl w:val="50D09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B4DEC"/>
    <w:multiLevelType w:val="multilevel"/>
    <w:tmpl w:val="2D740E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C5078"/>
    <w:multiLevelType w:val="hybridMultilevel"/>
    <w:tmpl w:val="B31CD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0624D"/>
    <w:multiLevelType w:val="hybridMultilevel"/>
    <w:tmpl w:val="ED4AEF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C42255"/>
    <w:multiLevelType w:val="hybridMultilevel"/>
    <w:tmpl w:val="95B83BB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9724248"/>
    <w:multiLevelType w:val="hybridMultilevel"/>
    <w:tmpl w:val="F4A87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7101D"/>
    <w:multiLevelType w:val="hybridMultilevel"/>
    <w:tmpl w:val="A3322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9535A"/>
    <w:multiLevelType w:val="multilevel"/>
    <w:tmpl w:val="D070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B35B4"/>
    <w:multiLevelType w:val="hybridMultilevel"/>
    <w:tmpl w:val="3482B3B6"/>
    <w:lvl w:ilvl="0" w:tplc="52D4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3A138A"/>
    <w:multiLevelType w:val="hybridMultilevel"/>
    <w:tmpl w:val="3D6259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15EF3"/>
    <w:multiLevelType w:val="multilevel"/>
    <w:tmpl w:val="B61AA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3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45"/>
    <w:rsid w:val="00072BDF"/>
    <w:rsid w:val="00095C49"/>
    <w:rsid w:val="000D12B5"/>
    <w:rsid w:val="000D2F07"/>
    <w:rsid w:val="000D3DCF"/>
    <w:rsid w:val="000E0B9B"/>
    <w:rsid w:val="00112BC3"/>
    <w:rsid w:val="0013451A"/>
    <w:rsid w:val="00161F1E"/>
    <w:rsid w:val="0016554A"/>
    <w:rsid w:val="00167EAE"/>
    <w:rsid w:val="001B057A"/>
    <w:rsid w:val="001C5CC1"/>
    <w:rsid w:val="001E2074"/>
    <w:rsid w:val="001E55BA"/>
    <w:rsid w:val="00207E68"/>
    <w:rsid w:val="00224903"/>
    <w:rsid w:val="00287AFD"/>
    <w:rsid w:val="0029136D"/>
    <w:rsid w:val="00293739"/>
    <w:rsid w:val="00293B83"/>
    <w:rsid w:val="002A05F6"/>
    <w:rsid w:val="002A22B2"/>
    <w:rsid w:val="002C5EFC"/>
    <w:rsid w:val="003213D9"/>
    <w:rsid w:val="00340F82"/>
    <w:rsid w:val="003B5D7C"/>
    <w:rsid w:val="003C354E"/>
    <w:rsid w:val="004528A0"/>
    <w:rsid w:val="00475DFC"/>
    <w:rsid w:val="00476AE0"/>
    <w:rsid w:val="00494506"/>
    <w:rsid w:val="004A2431"/>
    <w:rsid w:val="004A7720"/>
    <w:rsid w:val="004B7E44"/>
    <w:rsid w:val="004D5252"/>
    <w:rsid w:val="004D6395"/>
    <w:rsid w:val="004E597C"/>
    <w:rsid w:val="004F13D5"/>
    <w:rsid w:val="004F2B86"/>
    <w:rsid w:val="005151DA"/>
    <w:rsid w:val="00516445"/>
    <w:rsid w:val="00527503"/>
    <w:rsid w:val="005328F5"/>
    <w:rsid w:val="00533782"/>
    <w:rsid w:val="00561C05"/>
    <w:rsid w:val="005A718F"/>
    <w:rsid w:val="005B2FB8"/>
    <w:rsid w:val="005C010D"/>
    <w:rsid w:val="006046C4"/>
    <w:rsid w:val="00663118"/>
    <w:rsid w:val="00674ED3"/>
    <w:rsid w:val="0069388E"/>
    <w:rsid w:val="006A3CE7"/>
    <w:rsid w:val="006D5E3B"/>
    <w:rsid w:val="006D7D23"/>
    <w:rsid w:val="006E4604"/>
    <w:rsid w:val="007058D9"/>
    <w:rsid w:val="00733B8D"/>
    <w:rsid w:val="007353BC"/>
    <w:rsid w:val="00740D72"/>
    <w:rsid w:val="007516CF"/>
    <w:rsid w:val="0076268A"/>
    <w:rsid w:val="007713A5"/>
    <w:rsid w:val="0077147E"/>
    <w:rsid w:val="007776E4"/>
    <w:rsid w:val="00790230"/>
    <w:rsid w:val="007971C1"/>
    <w:rsid w:val="007A6A0F"/>
    <w:rsid w:val="007B2596"/>
    <w:rsid w:val="007C4559"/>
    <w:rsid w:val="007D2E6D"/>
    <w:rsid w:val="007D3770"/>
    <w:rsid w:val="007E3B35"/>
    <w:rsid w:val="007F712E"/>
    <w:rsid w:val="008004C2"/>
    <w:rsid w:val="008108B4"/>
    <w:rsid w:val="00836131"/>
    <w:rsid w:val="00851562"/>
    <w:rsid w:val="00880AAE"/>
    <w:rsid w:val="008A01CA"/>
    <w:rsid w:val="008A6C21"/>
    <w:rsid w:val="008B33BC"/>
    <w:rsid w:val="008C728A"/>
    <w:rsid w:val="008D6355"/>
    <w:rsid w:val="009120E9"/>
    <w:rsid w:val="00945900"/>
    <w:rsid w:val="00947F81"/>
    <w:rsid w:val="00986E71"/>
    <w:rsid w:val="009B07B3"/>
    <w:rsid w:val="009C08A7"/>
    <w:rsid w:val="009C396C"/>
    <w:rsid w:val="00A261BB"/>
    <w:rsid w:val="00A27729"/>
    <w:rsid w:val="00A331FC"/>
    <w:rsid w:val="00A35F78"/>
    <w:rsid w:val="00A432AE"/>
    <w:rsid w:val="00A9102D"/>
    <w:rsid w:val="00B40F70"/>
    <w:rsid w:val="00B54799"/>
    <w:rsid w:val="00B572B4"/>
    <w:rsid w:val="00B65D97"/>
    <w:rsid w:val="00BB3596"/>
    <w:rsid w:val="00BC6E7A"/>
    <w:rsid w:val="00BD475D"/>
    <w:rsid w:val="00BE2C09"/>
    <w:rsid w:val="00C15106"/>
    <w:rsid w:val="00C46E73"/>
    <w:rsid w:val="00C7168E"/>
    <w:rsid w:val="00CB7F1C"/>
    <w:rsid w:val="00CC5486"/>
    <w:rsid w:val="00CD5EFE"/>
    <w:rsid w:val="00CF07A5"/>
    <w:rsid w:val="00D179A8"/>
    <w:rsid w:val="00D253FB"/>
    <w:rsid w:val="00D32D2E"/>
    <w:rsid w:val="00D52128"/>
    <w:rsid w:val="00D6549A"/>
    <w:rsid w:val="00D94916"/>
    <w:rsid w:val="00DB26A7"/>
    <w:rsid w:val="00DC5E3B"/>
    <w:rsid w:val="00DC73B0"/>
    <w:rsid w:val="00DE30C3"/>
    <w:rsid w:val="00DE705C"/>
    <w:rsid w:val="00E012E5"/>
    <w:rsid w:val="00E1781C"/>
    <w:rsid w:val="00E517FE"/>
    <w:rsid w:val="00E51907"/>
    <w:rsid w:val="00E76CAD"/>
    <w:rsid w:val="00E82154"/>
    <w:rsid w:val="00E91F7E"/>
    <w:rsid w:val="00E94B5F"/>
    <w:rsid w:val="00E953C3"/>
    <w:rsid w:val="00E97BA8"/>
    <w:rsid w:val="00ED669B"/>
    <w:rsid w:val="00ED791B"/>
    <w:rsid w:val="00EE58BD"/>
    <w:rsid w:val="00F0073D"/>
    <w:rsid w:val="00F04CEF"/>
    <w:rsid w:val="00F13C59"/>
    <w:rsid w:val="00F203AA"/>
    <w:rsid w:val="00F20F1D"/>
    <w:rsid w:val="00F2590D"/>
    <w:rsid w:val="00F6755A"/>
    <w:rsid w:val="00F715DF"/>
    <w:rsid w:val="00F74577"/>
    <w:rsid w:val="00FB4253"/>
    <w:rsid w:val="00FC7CAB"/>
    <w:rsid w:val="00FD1B5C"/>
    <w:rsid w:val="00FD6DA9"/>
    <w:rsid w:val="00FE6B24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36939"/>
  <w15:chartTrackingRefBased/>
  <w15:docId w15:val="{D03D6ED9-CDE6-48B8-817E-2497A6F5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5C01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328F5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28F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FD6DA9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33B8D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3B8D"/>
    <w:pPr>
      <w:tabs>
        <w:tab w:val="right" w:leader="dot" w:pos="9592"/>
      </w:tabs>
      <w:spacing w:after="100"/>
    </w:pPr>
    <w:rPr>
      <w:b/>
      <w:bCs/>
      <w:noProof/>
      <w:color w:val="auto"/>
      <w:sz w:val="2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33B8D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733B8D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733B8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0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60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4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5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7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6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2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9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7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5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1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2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1.xm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4.xml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2.xm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is\AppData\Roaming\Microsoft\Templates\Informe%20empresarial%20(dise&#241;o%20Profesional)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57:34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8 2913,'-10'-8'5572,"6"20"-3413,1-3-2354,-8 30 597,7-29-309,0 1 0,1-1-1,0 1 1,1 0-1,0 0 1,1 1-1,0-1 1,1 0 0,2 19-1,-1-25-79,0 0 0,0 0 0,1 0 0,0 0 0,0 0 0,3 4 0,-4-7-9,0 0-1,0 0 1,1 0 0,-1-1 0,1 1 0,-1 0 0,1-1 0,-1 0-1,1 1 1,0-1 0,0 0 0,0 0 0,0 0 0,0 0 0,0 0-1,0 0 1,2 0 0,-2 0 1,-1-1 6,0 0-1,0 1 1,0-1-1,1 0 1,-1 1 0,0-1-1,0 0 1,0 0-1,1 0 1,-1 0 0,0 0-1,0 0 1,1 0-1,-1-1 1,0 1 0,0 0-1,0-1 1,1 1-1,-1-1 1,0 1 0,0-1-1,0 0 1,0 1-1,0-1 1,0 0 0,0 0-1,0 0 1,0 1-1,-1-1 1,1 0 0,1-2-1,1-1 12,0 0 0,0 0 1,0 0-1,0-1 0,0 0 0,-1 1 0,0-1 0,0 0 0,-1 0 0,1 0 0,-1 0 0,0-1 0,0 1 1,-1 0-1,1-8 0,-1-2-31,-1 0 0,0 1 0,-4-21 0,3 23 15,1 9 4,0 0-1,-1 0 1,1 0-1,-1 0 1,1 0 0,-1 0-1,0 0 1,-5-4-1,-4-9 23,10 16-24,1-1 0,0 1 1,-1 0-1,1-1 1,0 1-1,-1 0 0,1-1 1,0 1-1,-1 0 0,1-1 1,-1 1-1,1 0 1,-1 0-1,1 0 0,-1-1 1,1 1-1,-1 0 0,1 0 1,-1 0-1,1 0 1,-1 0-1,1 0 0,-1 0 1,1 0-1,-1 0 0,1 0 1,-1 0-1,1 0 0,-1 1 1,-20 8 539,-14 19 202,35-28-806,0 0 0,0 0 0,0 0 0,0 0 0,0 0 0,0 1 0,0-1 0,0 0 0,-1 0 0,1 0 0,0 0 0,0 0 0,0 0 1,0 0-1,0 0 0,0 0 0,0 0 0,0 0 0,0 0 0,0 1 0,0-1 0,0 0 0,0 0 0,0 0 0,0 0 0,0 0 0,0 0 0,0 0 0,0 1 0,0-1 0,0 0 0,0 0 0,0 0 0,0 0 0,0 0 0,0 0 0,0 0 0,0 0 0,0 1 0,0-1 0,0 0 0,0 0 0,0 0 0,0 0 0,0 0 0,0 0 0,0 0 0,0 0 0,0 0 0,0 0 0,0 1 0,1-1 0,-1 0 0,0 0 0,0 0 0,0 0 0,0 0 0,0 0 0,0 0 0,0 0 0,0 0 0,1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57:32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4 432,'-8'8'11703,"-3"3"-9006,8-9-2804,1 0 1,0 0-1,0 1 0,1-1 1,-1 1-1,0 0 0,1-1 1,0 1-1,0 0 1,-1 0-1,1 4 0,-4 19 83,1 1 0,0 46 0,5-71 20,-1 1-1,1-1 0,0 0 1,0 0-1,0 1 0,0-1 1,0 0-1,0 0 0,1 0 1,-1 0-1,1 0 0,-1 0 1,1 0-1,0-1 0,0 1 1,0-1-1,0 1 0,4 2 1,-2-1 2,1-1 0,0 1 0,0 0 1,0-1-1,0 0 0,0 0 0,8 1 1,-12-3-8,0-1 1,1 1 0,-1 0 0,1-1 0,-1 1 0,1-1 0,-1 0-1,0 1 1,1-1 0,-1 0 0,0 0 0,0 1 0,0-1 0,0 0-1,0-1 1,0 1 0,0 0 0,0 0 0,0 0 0,0 0 0,0-1-1,-1 1 1,1 0 0,0-2 0,15-35-23,-14 32 25,-1 0 1,1 0 0,-1 0-1,0 0 1,-1 0 0,0-1-1,0 1 1,0 0 0,0 0-1,-1 0 1,0-1 0,0 1-1,-5-11 1,-3-16 26,-7-14 21,16 47-35,-1-1-1,1 1 1,0-1 0,-1 1-1,1 0 1,-1-1 0,1 1-1,0 0 1,-1-1 0,1 1 0,-1 0-1,1-1 1,-1 1 0,1 0-1,-1 0 1,1 0 0,-1 0 0,1-1-1,-1 1 1,0 0 0,1 0-1,-1 0 1,1 0 0,-1 0 0,1 0-1,-2 1 1,-18 3 320,1-1-176,19 1-560,0 0 0,0-1 1,0 1-1,0 0 0,1-1 1,1 7-1,-1-2-897,6 41-6213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57:28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9 4281,'-8'-4'5884,"8"4"-5817,-1-1 0,1 1-1,0 0 1,0 0 0,-1-1 0,1 1 0,0 0 0,-1 0-1,1 0 1,0-1 0,-1 1 0,1 0 0,0 0 0,-1 0-1,1 0 1,0 0 0,-1 0 0,1 0 0,0 0 0,-1 0-1,1 0 1,0 0 0,-1 0 0,1 0 0,-1 0-1,1 0 1,0 0 0,-1 0 0,1 0 0,0 0 0,-1 1-1,1-1 1,0 0 0,0 0 0,-1 0 0,1 1 0,0-1-1,-1 0 1,1 0 0,0 1 0,0-1 0,-1 0 0,1 0-1,0 1 1,0-1 0,0 0 0,0 1 0,-1-1 0,1 0-1,0 1 1,0-1 0,0 1 0,-19 38 387,5-8-196,12-27-238,1-1 1,0 1-1,0 0 0,0 0 1,0-1-1,0 1 0,1 0 1,0 0-1,0 0 0,0 0 1,1 4-1,8 43 144,-7-44-161,0-1 0,0 1 0,1-1 0,0 0 0,1 0 0,-1 0 1,1 0-1,0 0 0,1-1 0,-1 1 0,1-1 0,0-1 0,10 9 0,-12-13 2,0 1 0,-1-1 0,1 0 0,0 1 0,-1-1 0,1-1 1,0 1-1,-1 0 0,1-1 0,-1 1 0,1-1 0,0 0 0,-1 0 0,1 0 0,-1 0 1,0 0-1,1 0 0,-1-1 0,0 1 0,0-1 0,0 0 0,0 1 0,0-1 0,0 0 0,0 0 1,-1 0-1,1-1 0,2-3 0,-2-4-36,0-1 0,-1 0 0,0 0-1,0 0 1,-1 0 0,0 0 0,-1 0 0,-3-11 0,0 1-131,-1 0 1,-1 1 0,-10-24-1,15 42 180,0 1 0,0 0 0,0-1-1,0 1 1,0 0 0,0-1 0,0 1-1,0 0 1,0 0 0,0 0-1,-1 0 1,1 0 0,-1 0 0,1 1-1,0-1 1,-1 0 0,1 1 0,-1-1-1,1 1 1,-1-1 0,0 1 0,1 0-1,-1 0 1,1 0 0,-1 0 0,0 0-1,1 0 1,-1 0 0,-2 1-1,0-1-29,0 1-1,1 0 1,-1 0-1,1 0 1,-1 1-1,1-1 1,0 1-1,-1 0 1,1 0-1,0 0 1,0 0-1,-3 3 1,4 4-2183,4 2-102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57:25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99 3713,'0'0'680,"3"0"-488,-3-5 496,0 3-208,0-3-288,0 3-88,0-2 176,-3 2 136,1-1-296,0 1-72,0 0-48,0 2-168,-4 4-3072</inkml:trace>
  <inkml:trace contextRef="#ctx0" brushRef="#br0" timeOffset="833.85">69 99 224,'3'-13'15129,"-8"17"-11370,4-4-3548,-13 23-515,8-13 251,-1 1 1,2 0 0,-1 0-1,1 1 1,1-1 0,0 1-1,1 0 1,-4 25 0,4-14-38,2 0 1,0 0-1,5 45 0,-3-63 89,0 1 0,0-1 0,1 0 0,-1 1 0,1-1 0,0 0 0,1 0 0,-1 0 0,1 0 0,0-1-1,0 1 1,1-1 0,-1 1 0,1-1 0,0 0 0,0-1 0,9 7 0,-9-8 4,0 1-1,0-1 1,0-1 0,0 1-1,0-1 1,0 1-1,0-1 1,0 0 0,1-1-1,-1 1 1,0-1 0,0 0-1,1 0 1,-1 0 0,0 0-1,1-1 1,-1 0-1,0 0 1,0 0 0,0 0-1,1-1 1,-1 1 0,-1-1-1,5-3 1,0-1-6,0 0 1,-1-1-1,0 0 0,0 0 1,0-1-1,-1 0 0,0 0 1,-1 0-1,0-1 0,0 0 1,-1 0-1,5-14 0,-5 9-20,-1 0 1,0-1-1,-1 0 0,-1 0 0,0 1 1,-1-1-1,0 0 0,-1 0 0,-1 0 1,0 0-1,-1 1 0,-1-1 0,-7-18 0,8 26 15,0 1 0,0 0 0,0 1 0,-1-1 0,0 0-1,0 1 1,0 0 0,-1 0 0,-8-7 0,-2 0-4,-1 2 1,-18-10-1,-1-2-289,30 19 62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5B7C-D326-4F00-9576-8906B608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Profesional).dotx</Template>
  <TotalTime>1177</TotalTime>
  <Pages>18</Pages>
  <Words>290</Words>
  <Characters>1600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Índex</dc:subject>
  <dc:creator>genis</dc:creator>
  <cp:keywords/>
  <dc:description/>
  <cp:lastModifiedBy>Carlos Martínez García-Villarrubia</cp:lastModifiedBy>
  <cp:revision>53</cp:revision>
  <cp:lastPrinted>2022-01-31T16:55:00Z</cp:lastPrinted>
  <dcterms:created xsi:type="dcterms:W3CDTF">2021-11-07T16:20:00Z</dcterms:created>
  <dcterms:modified xsi:type="dcterms:W3CDTF">2022-03-24T11:57:00Z</dcterms:modified>
</cp:coreProperties>
</file>